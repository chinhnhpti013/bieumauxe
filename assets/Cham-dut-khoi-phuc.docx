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53" w:type="dxa"/>
        <w:tblInd w:w="-492" w:type="dxa"/>
        <w:tblLook w:val="01E0" w:firstRow="1" w:lastRow="1" w:firstColumn="1" w:lastColumn="1" w:noHBand="0" w:noVBand="0"/>
      </w:tblPr>
      <w:tblGrid>
        <w:gridCol w:w="2324"/>
        <w:gridCol w:w="7529"/>
      </w:tblGrid>
      <w:tr w:rsidR="006B1D10" w14:paraId="4DB95326" w14:textId="77777777" w:rsidTr="003940AF">
        <w:trPr>
          <w:trHeight w:val="1817"/>
        </w:trPr>
        <w:tc>
          <w:tcPr>
            <w:tcW w:w="2110" w:type="dxa"/>
            <w:vAlign w:val="center"/>
          </w:tcPr>
          <w:p w14:paraId="1AED202B" w14:textId="1901881D" w:rsidR="006B1D10" w:rsidRDefault="00DB5AD0" w:rsidP="00474D4C">
            <w:pPr>
              <w:tabs>
                <w:tab w:val="left" w:pos="0"/>
              </w:tabs>
              <w:spacing w:line="264" w:lineRule="auto"/>
              <w:ind w:right="-108" w:hanging="142"/>
              <w:jc w:val="center"/>
              <w:rPr>
                <w:rFonts w:ascii="Verdana" w:hAnsi="Verdana" w:cs="Verdana"/>
                <w:b/>
                <w:bCs/>
                <w:color w:val="333399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4BCB5345" wp14:editId="4A8CDCDB">
                  <wp:extent cx="1428750" cy="71755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1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3" w:type="dxa"/>
          </w:tcPr>
          <w:p w14:paraId="15F7C0D4" w14:textId="77777777" w:rsidR="00BE04A1" w:rsidRDefault="00BE04A1" w:rsidP="003940AF">
            <w:pPr>
              <w:spacing w:before="120" w:line="264" w:lineRule="auto"/>
              <w:rPr>
                <w:rFonts w:ascii="Times New Roman" w:hAnsi="Times New Roman" w:cs="Times New Roman"/>
                <w:b/>
                <w:bCs/>
                <w:color w:val="333399"/>
                <w:spacing w:val="20"/>
              </w:rPr>
            </w:pPr>
          </w:p>
          <w:p w14:paraId="5CAD4920" w14:textId="77777777" w:rsidR="00E84413" w:rsidRPr="008C6E4B" w:rsidRDefault="00E84413" w:rsidP="003940AF">
            <w:pPr>
              <w:spacing w:before="120" w:line="264" w:lineRule="auto"/>
              <w:rPr>
                <w:rFonts w:ascii="Times New Roman" w:hAnsi="Times New Roman" w:cs="Times New Roman"/>
                <w:b/>
                <w:bCs/>
                <w:color w:val="333399"/>
                <w:spacing w:val="20"/>
              </w:rPr>
            </w:pPr>
            <w:r w:rsidRPr="008C6E4B">
              <w:rPr>
                <w:rFonts w:ascii="Times New Roman" w:hAnsi="Times New Roman" w:cs="Times New Roman"/>
                <w:b/>
                <w:bCs/>
                <w:color w:val="333399"/>
                <w:spacing w:val="20"/>
              </w:rPr>
              <w:t>C</w:t>
            </w:r>
            <w:r w:rsidRPr="00A3520B">
              <w:rPr>
                <w:rFonts w:ascii="Times New Roman" w:hAnsi="Times New Roman" w:cs="Times New Roman"/>
                <w:b/>
                <w:bCs/>
                <w:color w:val="333399"/>
                <w:spacing w:val="20"/>
              </w:rPr>
              <w:t>Ô</w:t>
            </w:r>
            <w:r>
              <w:rPr>
                <w:rFonts w:ascii="Times New Roman" w:hAnsi="Times New Roman" w:cs="Times New Roman"/>
                <w:b/>
                <w:bCs/>
                <w:color w:val="333399"/>
                <w:spacing w:val="20"/>
              </w:rPr>
              <w:t>NG TY</w:t>
            </w:r>
            <w:r w:rsidR="000C0C34">
              <w:rPr>
                <w:rFonts w:ascii="Times New Roman" w:hAnsi="Times New Roman" w:cs="Times New Roman"/>
                <w:b/>
                <w:bCs/>
                <w:color w:val="333399"/>
                <w:spacing w:val="20"/>
              </w:rPr>
              <w:t xml:space="preserve"> BẢO HIỂM BƯU ĐIỆN QUẢNG NINH</w:t>
            </w:r>
          </w:p>
          <w:p w14:paraId="7EDB2EBB" w14:textId="5D558332" w:rsidR="00AA2436" w:rsidRPr="003940AF" w:rsidRDefault="003940AF" w:rsidP="003940AF">
            <w:pPr>
              <w:spacing w:before="120" w:after="60"/>
              <w:ind w:right="-113"/>
              <w:rPr>
                <w:rFonts w:ascii="Times New Roman" w:hAnsi="Times New Roman" w:cs="Times New Roman"/>
                <w:sz w:val="20"/>
                <w:szCs w:val="20"/>
              </w:rPr>
            </w:pPr>
            <w:r w:rsidRPr="003940A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Địa chỉ </w:t>
            </w:r>
            <w:r w:rsidR="00AA2436" w:rsidRPr="003940AF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>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10, L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>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LK1, Khu </w:t>
            </w:r>
            <w:r w:rsidR="00ED59ED">
              <w:rPr>
                <w:rFonts w:ascii="Times New Roman" w:hAnsi="Times New Roman" w:cs="Times New Roman"/>
                <w:sz w:val="20"/>
                <w:szCs w:val="20"/>
              </w:rPr>
              <w:t>CC&amp;DC cao cấp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Vi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>ệt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>àn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H</w:t>
            </w:r>
            <w:r w:rsidR="00ED59ED">
              <w:rPr>
                <w:rFonts w:ascii="Times New Roman" w:hAnsi="Times New Roman" w:cs="Times New Roman"/>
                <w:sz w:val="20"/>
                <w:szCs w:val="20"/>
              </w:rPr>
              <w:t>ồng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Gai, 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 xml:space="preserve">Quảng Ninh </w:t>
            </w:r>
          </w:p>
          <w:p w14:paraId="399CC188" w14:textId="77777777" w:rsidR="006B1D10" w:rsidRPr="006B1D10" w:rsidRDefault="003940AF" w:rsidP="003940AF">
            <w:pPr>
              <w:spacing w:line="264" w:lineRule="auto"/>
              <w:rPr>
                <w:rFonts w:ascii="Times New Roman" w:hAnsi="Times New Roman" w:cs="Times New Roman"/>
                <w:bCs/>
                <w:color w:val="333399"/>
                <w:lang w:val="fr-F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AA2436" w:rsidRPr="003940AF">
              <w:rPr>
                <w:rFonts w:ascii="Times New Roman" w:hAnsi="Times New Roman" w:cs="Times New Roman"/>
                <w:sz w:val="20"/>
                <w:szCs w:val="20"/>
              </w:rPr>
              <w:t>el: (0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AA2436" w:rsidRPr="003940A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  <w:r w:rsidR="00AA2436" w:rsidRPr="003940AF">
              <w:rPr>
                <w:rFonts w:ascii="Times New Roman" w:hAnsi="Times New Roman" w:cs="Times New Roman"/>
                <w:sz w:val="20"/>
                <w:szCs w:val="20"/>
              </w:rPr>
              <w:t>812516/3656699, Fax: (0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AA2436" w:rsidRPr="003940A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  <w:r w:rsidR="00AA2436" w:rsidRPr="003940AF">
              <w:rPr>
                <w:rFonts w:ascii="Times New Roman" w:hAnsi="Times New Roman" w:cs="Times New Roman"/>
                <w:sz w:val="20"/>
                <w:szCs w:val="20"/>
              </w:rPr>
              <w:t>656669, Website: www.pti.com.vn</w:t>
            </w:r>
            <w:r w:rsidR="00AA2436" w:rsidRPr="00AA2436">
              <w:rPr>
                <w:rFonts w:ascii="Times New Roman" w:hAnsi="Times New Roman" w:cs="Times New Roman"/>
                <w:bCs/>
                <w:color w:val="333399"/>
                <w:sz w:val="20"/>
                <w:szCs w:val="20"/>
                <w:lang w:val="fr-FR"/>
              </w:rPr>
              <w:t xml:space="preserve"> </w:t>
            </w:r>
          </w:p>
        </w:tc>
      </w:tr>
    </w:tbl>
    <w:p w14:paraId="09917A59" w14:textId="49AC87B1" w:rsidR="00C12966" w:rsidRDefault="003940AF" w:rsidP="00C12966">
      <w:pPr>
        <w:pStyle w:val="BodyText"/>
        <w:spacing w:before="180"/>
        <w:rPr>
          <w:rFonts w:ascii="Times New Roman" w:hAnsi="Times New Roman" w:cs="Times New Roman"/>
          <w:i/>
          <w:iCs/>
        </w:rPr>
      </w:pPr>
      <w:r w:rsidRPr="00566EE8">
        <w:rPr>
          <w:rFonts w:ascii="Times New Roman" w:hAnsi="Times New Roman" w:cs="Times New Roman"/>
        </w:rPr>
        <w:t>Số :…</w:t>
      </w:r>
      <w:r>
        <w:rPr>
          <w:rFonts w:ascii="Times New Roman" w:hAnsi="Times New Roman" w:cs="Times New Roman"/>
        </w:rPr>
        <w:t>…./TB/PTIQN/</w:t>
      </w:r>
      <w:r w:rsidR="00C12966">
        <w:rPr>
          <w:rFonts w:ascii="Times New Roman" w:hAnsi="Times New Roman" w:cs="Times New Roman"/>
        </w:rPr>
        <w:t>{nam_hien_tai}</w:t>
      </w:r>
      <w:r w:rsidRPr="00566EE8">
        <w:rPr>
          <w:rFonts w:ascii="Times New Roman" w:hAnsi="Times New Roman" w:cs="Times New Roman"/>
        </w:rPr>
        <w:tab/>
      </w:r>
      <w:r w:rsidR="00EA2464">
        <w:rPr>
          <w:rFonts w:ascii="Times New Roman" w:hAnsi="Times New Roman" w:cs="Times New Roman"/>
        </w:rPr>
        <w:tab/>
      </w:r>
      <w:r w:rsidR="00EA2464" w:rsidRPr="00EA2464">
        <w:rPr>
          <w:rFonts w:ascii="Times New Roman" w:hAnsi="Times New Roman" w:cs="Times New Roman"/>
          <w:i/>
          <w:iCs/>
        </w:rPr>
        <w:t>Quảng Ninh</w:t>
      </w:r>
      <w:r w:rsidR="00EA2464" w:rsidRPr="00EA2464">
        <w:rPr>
          <w:rFonts w:ascii="Times New Roman" w:hAnsi="Times New Roman" w:cs="Times New Roman"/>
        </w:rPr>
        <w:t xml:space="preserve"> </w:t>
      </w:r>
      <w:r w:rsidRPr="00566EE8">
        <w:rPr>
          <w:rFonts w:ascii="Times New Roman" w:hAnsi="Times New Roman" w:cs="Times New Roman"/>
        </w:rPr>
        <w:t>,</w:t>
      </w:r>
      <w:r w:rsidRPr="00566EE8">
        <w:rPr>
          <w:rFonts w:ascii="Times New Roman" w:hAnsi="Times New Roman" w:cs="Times New Roman"/>
          <w:i/>
          <w:iCs/>
        </w:rPr>
        <w:t xml:space="preserve"> ngày </w:t>
      </w:r>
      <w:r w:rsidR="00C12966" w:rsidRPr="00C12966">
        <w:rPr>
          <w:rFonts w:ascii="Times New Roman" w:hAnsi="Times New Roman" w:cs="Times New Roman"/>
          <w:i/>
          <w:iCs/>
        </w:rPr>
        <w:t>{ngay_han_thanh_toan}</w:t>
      </w:r>
      <w:r>
        <w:rPr>
          <w:rFonts w:ascii="Times New Roman" w:hAnsi="Times New Roman" w:cs="Times New Roman"/>
          <w:i/>
          <w:iCs/>
        </w:rPr>
        <w:t xml:space="preserve">  </w:t>
      </w:r>
      <w:r w:rsidRPr="00566EE8">
        <w:rPr>
          <w:rFonts w:ascii="Times New Roman" w:hAnsi="Times New Roman" w:cs="Times New Roman"/>
          <w:i/>
          <w:iCs/>
        </w:rPr>
        <w:t xml:space="preserve"> th</w:t>
      </w:r>
      <w:r w:rsidR="00EA2464" w:rsidRPr="00EA2464">
        <w:rPr>
          <w:rFonts w:ascii="Times New Roman" w:hAnsi="Times New Roman" w:cs="Times New Roman"/>
          <w:i/>
          <w:iCs/>
        </w:rPr>
        <w:t>á</w:t>
      </w:r>
      <w:r w:rsidRPr="00566EE8">
        <w:rPr>
          <w:rFonts w:ascii="Times New Roman" w:hAnsi="Times New Roman" w:cs="Times New Roman"/>
          <w:i/>
          <w:iCs/>
        </w:rPr>
        <w:t>ng</w:t>
      </w:r>
      <w:r>
        <w:rPr>
          <w:rFonts w:ascii="Times New Roman" w:hAnsi="Times New Roman" w:cs="Times New Roman"/>
          <w:i/>
          <w:iCs/>
        </w:rPr>
        <w:t xml:space="preserve"> </w:t>
      </w:r>
      <w:r w:rsidR="00C12966" w:rsidRPr="00C12966">
        <w:rPr>
          <w:rFonts w:ascii="Times New Roman" w:hAnsi="Times New Roman" w:cs="Times New Roman"/>
          <w:i/>
          <w:iCs/>
        </w:rPr>
        <w:t>{thang_han_thanh_toan}</w:t>
      </w:r>
      <w:r w:rsidR="00C12966">
        <w:rPr>
          <w:rFonts w:ascii="Times New Roman" w:hAnsi="Times New Roman" w:cs="Times New Roman"/>
          <w:i/>
          <w:iCs/>
        </w:rPr>
        <w:t xml:space="preserve">  </w:t>
      </w:r>
      <w:r w:rsidR="00C12966" w:rsidRPr="00566EE8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  </w:t>
      </w:r>
      <w:r w:rsidR="00EA2464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 </w:t>
      </w:r>
      <w:r w:rsidRPr="00566EE8">
        <w:rPr>
          <w:rFonts w:ascii="Times New Roman" w:hAnsi="Times New Roman" w:cs="Times New Roman"/>
          <w:i/>
          <w:iCs/>
        </w:rPr>
        <w:t>năm</w:t>
      </w:r>
      <w:r>
        <w:rPr>
          <w:rFonts w:ascii="Times New Roman" w:hAnsi="Times New Roman" w:cs="Times New Roman"/>
          <w:i/>
          <w:iCs/>
        </w:rPr>
        <w:t xml:space="preserve"> </w:t>
      </w:r>
      <w:r w:rsidR="00C12966">
        <w:rPr>
          <w:rFonts w:ascii="Times New Roman" w:hAnsi="Times New Roman" w:cs="Times New Roman"/>
          <w:i/>
          <w:iCs/>
        </w:rPr>
        <w:t>/</w:t>
      </w:r>
      <w:r w:rsidR="00C12966" w:rsidRPr="00C12966">
        <w:rPr>
          <w:rFonts w:ascii="Times New Roman" w:hAnsi="Times New Roman" w:cs="Times New Roman"/>
          <w:i/>
          <w:iCs/>
        </w:rPr>
        <w:t>{</w:t>
      </w:r>
      <w:r w:rsidR="00C12966">
        <w:rPr>
          <w:rFonts w:ascii="Times New Roman" w:hAnsi="Times New Roman" w:cs="Times New Roman"/>
          <w:i/>
          <w:iCs/>
        </w:rPr>
        <w:t>nam</w:t>
      </w:r>
      <w:r w:rsidR="00C12966" w:rsidRPr="00C12966">
        <w:rPr>
          <w:rFonts w:ascii="Times New Roman" w:hAnsi="Times New Roman" w:cs="Times New Roman"/>
          <w:i/>
          <w:iCs/>
        </w:rPr>
        <w:t>_han_thanh_toan}</w:t>
      </w:r>
      <w:r w:rsidR="00C12966">
        <w:rPr>
          <w:rFonts w:ascii="Times New Roman" w:hAnsi="Times New Roman" w:cs="Times New Roman"/>
          <w:i/>
          <w:iCs/>
        </w:rPr>
        <w:t xml:space="preserve">  </w:t>
      </w:r>
      <w:r w:rsidR="00C12966" w:rsidRPr="00566EE8">
        <w:rPr>
          <w:rFonts w:ascii="Times New Roman" w:hAnsi="Times New Roman" w:cs="Times New Roman"/>
          <w:i/>
          <w:iCs/>
        </w:rPr>
        <w:t xml:space="preserve"> </w:t>
      </w:r>
      <w:r w:rsidR="00C12966">
        <w:rPr>
          <w:rFonts w:ascii="Times New Roman" w:hAnsi="Times New Roman" w:cs="Times New Roman"/>
          <w:i/>
          <w:iCs/>
        </w:rPr>
        <w:t xml:space="preserve">    </w:t>
      </w:r>
    </w:p>
    <w:p w14:paraId="79CE38C5" w14:textId="522C53A3" w:rsidR="003940AF" w:rsidRPr="00566EE8" w:rsidRDefault="003940AF" w:rsidP="00C12966">
      <w:pPr>
        <w:pStyle w:val="BodyText"/>
        <w:spacing w:before="180"/>
        <w:rPr>
          <w:rFonts w:ascii="Times New Roman" w:hAnsi="Times New Roman" w:cs="Times New Roman"/>
          <w:i/>
        </w:rPr>
      </w:pPr>
      <w:r w:rsidRPr="00566EE8">
        <w:rPr>
          <w:rFonts w:ascii="Times New Roman" w:hAnsi="Times New Roman" w:cs="Times New Roman"/>
          <w:i/>
        </w:rPr>
        <w:t>V/v: Chấm dứt hợp đồng bảo hiểm</w:t>
      </w:r>
    </w:p>
    <w:p w14:paraId="7764DF0A" w14:textId="77777777" w:rsidR="003940AF" w:rsidRPr="00566EE8" w:rsidRDefault="003940AF" w:rsidP="003940AF">
      <w:pPr>
        <w:rPr>
          <w:rFonts w:ascii="Times New Roman" w:hAnsi="Times New Roman" w:cs="Times New Roman"/>
          <w:sz w:val="26"/>
          <w:szCs w:val="26"/>
        </w:rPr>
      </w:pPr>
    </w:p>
    <w:p w14:paraId="73CD7E09" w14:textId="38263497" w:rsidR="003940AF" w:rsidRPr="003940AF" w:rsidRDefault="003940AF" w:rsidP="003940AF">
      <w:pPr>
        <w:spacing w:before="40" w:after="40"/>
        <w:jc w:val="center"/>
        <w:rPr>
          <w:rFonts w:ascii="Times New Roman" w:hAnsi="Times New Roman" w:cs="Times New Roman"/>
          <w:sz w:val="28"/>
          <w:szCs w:val="28"/>
        </w:rPr>
      </w:pPr>
      <w:r w:rsidRPr="003940AF">
        <w:rPr>
          <w:rFonts w:ascii="Times New Roman" w:hAnsi="Times New Roman" w:cs="Times New Roman"/>
          <w:b/>
          <w:bCs/>
          <w:sz w:val="28"/>
          <w:szCs w:val="28"/>
        </w:rPr>
        <w:t>Kính gửi khách hàng</w:t>
      </w:r>
      <w:r w:rsidRPr="003940AF">
        <w:rPr>
          <w:rFonts w:ascii="Times New Roman" w:hAnsi="Times New Roman" w:cs="Times New Roman"/>
          <w:sz w:val="28"/>
          <w:szCs w:val="28"/>
        </w:rPr>
        <w:t xml:space="preserve"> : </w:t>
      </w:r>
      <w:r w:rsidR="007469E5">
        <w:rPr>
          <w:rFonts w:ascii="Times New Roman" w:hAnsi="Times New Roman" w:cs="Times New Roman"/>
          <w:b/>
          <w:bCs/>
          <w:sz w:val="28"/>
          <w:szCs w:val="28"/>
        </w:rPr>
        <w:t>{chu_xe}</w:t>
      </w:r>
    </w:p>
    <w:p w14:paraId="2D6925C4" w14:textId="77777777" w:rsidR="003940AF" w:rsidRPr="003940AF" w:rsidRDefault="003940AF" w:rsidP="003940AF">
      <w:pPr>
        <w:spacing w:before="40" w:after="40"/>
        <w:jc w:val="center"/>
        <w:rPr>
          <w:rFonts w:ascii="Times New Roman" w:hAnsi="Times New Roman" w:cs="Times New Roman"/>
          <w:sz w:val="28"/>
          <w:szCs w:val="28"/>
        </w:rPr>
      </w:pPr>
    </w:p>
    <w:p w14:paraId="35DAABD7" w14:textId="77777777" w:rsidR="003940AF" w:rsidRPr="003940AF" w:rsidRDefault="003940AF" w:rsidP="003940AF">
      <w:pPr>
        <w:pStyle w:val="BodyText2"/>
        <w:spacing w:after="60"/>
        <w:ind w:firstLine="720"/>
        <w:rPr>
          <w:i/>
        </w:rPr>
      </w:pPr>
      <w:r w:rsidRPr="003940AF">
        <w:rPr>
          <w:i/>
        </w:rPr>
        <w:t>Căn cứ Điểm 2 Điều 23 Luật kinh doanh bảo hiểm</w:t>
      </w:r>
      <w:r w:rsidR="00B762CB">
        <w:rPr>
          <w:i/>
        </w:rPr>
        <w:t xml:space="preserve"> s</w:t>
      </w:r>
      <w:r w:rsidR="00B762CB" w:rsidRPr="00B762CB">
        <w:rPr>
          <w:i/>
        </w:rPr>
        <w:t>ố</w:t>
      </w:r>
      <w:r w:rsidR="00B762CB">
        <w:rPr>
          <w:i/>
        </w:rPr>
        <w:t xml:space="preserve"> 24/2000/QH10 ng</w:t>
      </w:r>
      <w:r w:rsidR="00B762CB" w:rsidRPr="00B762CB">
        <w:rPr>
          <w:i/>
        </w:rPr>
        <w:t>ày</w:t>
      </w:r>
      <w:r w:rsidR="00B762CB">
        <w:rPr>
          <w:i/>
        </w:rPr>
        <w:t xml:space="preserve"> 09/12/2000 v</w:t>
      </w:r>
      <w:r w:rsidR="00B762CB" w:rsidRPr="00B762CB">
        <w:rPr>
          <w:i/>
        </w:rPr>
        <w:t>à</w:t>
      </w:r>
      <w:r w:rsidR="00B762CB">
        <w:rPr>
          <w:i/>
        </w:rPr>
        <w:t xml:space="preserve"> c</w:t>
      </w:r>
      <w:r w:rsidR="00B762CB" w:rsidRPr="00B762CB">
        <w:rPr>
          <w:i/>
        </w:rPr>
        <w:t>á</w:t>
      </w:r>
      <w:r w:rsidR="00B762CB">
        <w:rPr>
          <w:i/>
        </w:rPr>
        <w:t>c v</w:t>
      </w:r>
      <w:r w:rsidR="00B762CB" w:rsidRPr="00B762CB">
        <w:rPr>
          <w:i/>
        </w:rPr>
        <w:t>ă</w:t>
      </w:r>
      <w:r w:rsidR="00B762CB">
        <w:rPr>
          <w:i/>
        </w:rPr>
        <w:t>n b</w:t>
      </w:r>
      <w:r w:rsidR="00B762CB" w:rsidRPr="00B762CB">
        <w:rPr>
          <w:i/>
        </w:rPr>
        <w:t>ản</w:t>
      </w:r>
      <w:r w:rsidR="00B762CB">
        <w:rPr>
          <w:i/>
        </w:rPr>
        <w:t xml:space="preserve"> h</w:t>
      </w:r>
      <w:r w:rsidR="00B762CB" w:rsidRPr="00B762CB">
        <w:rPr>
          <w:i/>
        </w:rPr>
        <w:t>ướng</w:t>
      </w:r>
      <w:r w:rsidR="00B762CB">
        <w:rPr>
          <w:i/>
        </w:rPr>
        <w:t xml:space="preserve"> d</w:t>
      </w:r>
      <w:r w:rsidR="00B762CB" w:rsidRPr="00B762CB">
        <w:rPr>
          <w:i/>
        </w:rPr>
        <w:t>ẫ</w:t>
      </w:r>
      <w:r w:rsidR="00B762CB">
        <w:rPr>
          <w:i/>
        </w:rPr>
        <w:t>n thi h</w:t>
      </w:r>
      <w:r w:rsidR="00B762CB" w:rsidRPr="00B762CB">
        <w:rPr>
          <w:i/>
        </w:rPr>
        <w:t>ành</w:t>
      </w:r>
      <w:r w:rsidRPr="003940AF">
        <w:rPr>
          <w:i/>
        </w:rPr>
        <w:t>;</w:t>
      </w:r>
    </w:p>
    <w:p w14:paraId="5167A139" w14:textId="77777777" w:rsidR="007469E5" w:rsidRDefault="003940AF" w:rsidP="007469E5">
      <w:pPr>
        <w:pStyle w:val="BodyText2"/>
        <w:spacing w:after="60"/>
        <w:ind w:firstLine="720"/>
        <w:rPr>
          <w:i/>
        </w:rPr>
      </w:pPr>
      <w:r w:rsidRPr="003940AF">
        <w:rPr>
          <w:i/>
        </w:rPr>
        <w:t>Căn cứ Hợp đồng</w:t>
      </w:r>
      <w:r w:rsidR="00B762CB">
        <w:rPr>
          <w:i/>
        </w:rPr>
        <w:t>/Gi</w:t>
      </w:r>
      <w:r w:rsidR="00B762CB" w:rsidRPr="00B762CB">
        <w:rPr>
          <w:i/>
        </w:rPr>
        <w:t>ấy</w:t>
      </w:r>
      <w:r w:rsidR="00B762CB">
        <w:rPr>
          <w:i/>
        </w:rPr>
        <w:t xml:space="preserve"> ch</w:t>
      </w:r>
      <w:r w:rsidR="00B762CB" w:rsidRPr="00B762CB">
        <w:rPr>
          <w:i/>
        </w:rPr>
        <w:t>ứng</w:t>
      </w:r>
      <w:r w:rsidR="00B762CB">
        <w:rPr>
          <w:i/>
        </w:rPr>
        <w:t xml:space="preserve"> nh</w:t>
      </w:r>
      <w:r w:rsidR="00B762CB" w:rsidRPr="00B762CB">
        <w:rPr>
          <w:i/>
        </w:rPr>
        <w:t>ận</w:t>
      </w:r>
      <w:r w:rsidRPr="003940AF">
        <w:rPr>
          <w:i/>
        </w:rPr>
        <w:t xml:space="preserve"> bảo hiểm số </w:t>
      </w:r>
      <w:r w:rsidR="007469E5" w:rsidRPr="007469E5">
        <w:rPr>
          <w:i/>
          <w:iCs/>
        </w:rPr>
        <w:t>{so_gcn_bh}</w:t>
      </w:r>
      <w:r w:rsidR="00B762CB">
        <w:rPr>
          <w:i/>
          <w:iCs/>
        </w:rPr>
        <w:t xml:space="preserve"> </w:t>
      </w:r>
      <w:r w:rsidR="0010015E">
        <w:rPr>
          <w:i/>
          <w:iCs/>
        </w:rPr>
        <w:t>(bi</w:t>
      </w:r>
      <w:r w:rsidR="0010015E" w:rsidRPr="0010015E">
        <w:rPr>
          <w:i/>
          <w:iCs/>
        </w:rPr>
        <w:t>ển</w:t>
      </w:r>
      <w:r w:rsidR="0010015E">
        <w:rPr>
          <w:i/>
          <w:iCs/>
        </w:rPr>
        <w:t xml:space="preserve"> ki</w:t>
      </w:r>
      <w:r w:rsidR="0010015E" w:rsidRPr="0010015E">
        <w:rPr>
          <w:i/>
          <w:iCs/>
        </w:rPr>
        <w:t>ểm</w:t>
      </w:r>
      <w:r w:rsidR="0010015E">
        <w:rPr>
          <w:i/>
          <w:iCs/>
        </w:rPr>
        <w:t xml:space="preserve"> so</w:t>
      </w:r>
      <w:r w:rsidR="0010015E" w:rsidRPr="0010015E">
        <w:rPr>
          <w:i/>
          <w:iCs/>
        </w:rPr>
        <w:t>át</w:t>
      </w:r>
      <w:r w:rsidR="0010015E">
        <w:rPr>
          <w:i/>
          <w:iCs/>
        </w:rPr>
        <w:t xml:space="preserve"> : </w:t>
      </w:r>
      <w:r w:rsidR="007469E5" w:rsidRPr="007469E5">
        <w:rPr>
          <w:i/>
          <w:iCs/>
        </w:rPr>
        <w:t>{bien_so_xe}</w:t>
      </w:r>
      <w:r w:rsidR="0010015E">
        <w:rPr>
          <w:i/>
          <w:iCs/>
        </w:rPr>
        <w:t xml:space="preserve">) </w:t>
      </w:r>
      <w:r w:rsidR="00B762CB" w:rsidRPr="00B762CB">
        <w:rPr>
          <w:i/>
          <w:iCs/>
        </w:rPr>
        <w:t>được</w:t>
      </w:r>
      <w:r w:rsidRPr="00FC068F">
        <w:t xml:space="preserve"> </w:t>
      </w:r>
      <w:r w:rsidRPr="003940AF">
        <w:rPr>
          <w:i/>
        </w:rPr>
        <w:t xml:space="preserve">ký ngày </w:t>
      </w:r>
      <w:r w:rsidR="007469E5" w:rsidRPr="007469E5">
        <w:rPr>
          <w:i/>
        </w:rPr>
        <w:t>{gcn_bh_ ngay</w:t>
      </w:r>
      <w:r w:rsidR="007469E5">
        <w:rPr>
          <w:i/>
        </w:rPr>
        <w:t>_cap</w:t>
      </w:r>
      <w:r w:rsidR="007469E5" w:rsidRPr="007469E5">
        <w:rPr>
          <w:i/>
        </w:rPr>
        <w:t>}</w:t>
      </w:r>
      <w:r w:rsidR="007469E5">
        <w:rPr>
          <w:i/>
        </w:rPr>
        <w:t xml:space="preserve"> </w:t>
      </w:r>
      <w:r w:rsidRPr="003940AF">
        <w:rPr>
          <w:i/>
        </w:rPr>
        <w:t>giữa kh</w:t>
      </w:r>
      <w:r w:rsidR="00B762CB" w:rsidRPr="00B762CB">
        <w:rPr>
          <w:i/>
        </w:rPr>
        <w:t>á</w:t>
      </w:r>
      <w:r w:rsidRPr="003940AF">
        <w:rPr>
          <w:i/>
        </w:rPr>
        <w:t>ch hàng</w:t>
      </w:r>
      <w:r w:rsidR="00B762CB">
        <w:rPr>
          <w:i/>
        </w:rPr>
        <w:t xml:space="preserve"> </w:t>
      </w:r>
      <w:r w:rsidR="007469E5" w:rsidRPr="007469E5">
        <w:rPr>
          <w:i/>
        </w:rPr>
        <w:t>{chu_xe}</w:t>
      </w:r>
      <w:r w:rsidR="007469E5">
        <w:rPr>
          <w:i/>
        </w:rPr>
        <w:t xml:space="preserve"> </w:t>
      </w:r>
      <w:r w:rsidRPr="003940AF">
        <w:rPr>
          <w:i/>
        </w:rPr>
        <w:t>và Công ty Bảo hiểm Bưu điện Quảng Ninh</w:t>
      </w:r>
      <w:r w:rsidR="00B762CB">
        <w:rPr>
          <w:i/>
        </w:rPr>
        <w:t xml:space="preserve"> ng</w:t>
      </w:r>
      <w:r w:rsidR="00B762CB" w:rsidRPr="00B762CB">
        <w:rPr>
          <w:i/>
        </w:rPr>
        <w:t>ày</w:t>
      </w:r>
      <w:r w:rsidR="00B762CB">
        <w:rPr>
          <w:i/>
        </w:rPr>
        <w:t xml:space="preserve"> </w:t>
      </w:r>
      <w:r w:rsidR="007469E5" w:rsidRPr="007469E5">
        <w:rPr>
          <w:i/>
        </w:rPr>
        <w:t>{gcn_bh_ ngay</w:t>
      </w:r>
      <w:r w:rsidR="007469E5">
        <w:rPr>
          <w:i/>
        </w:rPr>
        <w:t>_cap</w:t>
      </w:r>
      <w:r w:rsidR="007469E5" w:rsidRPr="007469E5">
        <w:rPr>
          <w:i/>
        </w:rPr>
        <w:t>}</w:t>
      </w:r>
      <w:r w:rsidR="007469E5">
        <w:rPr>
          <w:i/>
        </w:rPr>
        <w:t>;</w:t>
      </w:r>
    </w:p>
    <w:p w14:paraId="79DD1BE2" w14:textId="54DD85EC" w:rsidR="00B762CB" w:rsidRDefault="00B762CB" w:rsidP="007469E5">
      <w:pPr>
        <w:pStyle w:val="BodyText2"/>
        <w:spacing w:after="60"/>
        <w:ind w:firstLine="720"/>
      </w:pPr>
      <w:r>
        <w:t>B</w:t>
      </w:r>
      <w:r w:rsidRPr="00B762CB">
        <w:t>ằng</w:t>
      </w:r>
      <w:r>
        <w:t xml:space="preserve"> v</w:t>
      </w:r>
      <w:r w:rsidRPr="00B762CB">
        <w:t>ă</w:t>
      </w:r>
      <w:r>
        <w:t>n b</w:t>
      </w:r>
      <w:r w:rsidRPr="00B762CB">
        <w:t>ản</w:t>
      </w:r>
      <w:r>
        <w:t xml:space="preserve"> n</w:t>
      </w:r>
      <w:r w:rsidRPr="00B762CB">
        <w:t>ày</w:t>
      </w:r>
      <w:r>
        <w:t>, C</w:t>
      </w:r>
      <w:r w:rsidRPr="00B762CB">
        <w:t>ô</w:t>
      </w:r>
      <w:r>
        <w:t xml:space="preserve">ng ty </w:t>
      </w:r>
      <w:r w:rsidRPr="00B762CB">
        <w:t xml:space="preserve">Bảo hiểm Bưu điện Quảng Ninh </w:t>
      </w:r>
      <w:r>
        <w:t>(g</w:t>
      </w:r>
      <w:r w:rsidRPr="00B762CB">
        <w:t>ọi</w:t>
      </w:r>
      <w:r>
        <w:t xml:space="preserve"> t</w:t>
      </w:r>
      <w:r w:rsidRPr="00B762CB">
        <w:t>ắt</w:t>
      </w:r>
      <w:r>
        <w:t xml:space="preserve"> l</w:t>
      </w:r>
      <w:r w:rsidRPr="00B762CB">
        <w:t>à</w:t>
      </w:r>
      <w:r>
        <w:t xml:space="preserve"> PTI </w:t>
      </w:r>
      <w:r w:rsidRPr="00B762CB">
        <w:t>Quảng Ninh)</w:t>
      </w:r>
      <w:r>
        <w:t xml:space="preserve"> </w:t>
      </w:r>
      <w:r w:rsidR="003940AF" w:rsidRPr="003940AF">
        <w:t>xin thông báo để Quý kh</w:t>
      </w:r>
      <w:r w:rsidR="001F17E0" w:rsidRPr="001F17E0">
        <w:t>á</w:t>
      </w:r>
      <w:r w:rsidR="003940AF" w:rsidRPr="003940AF">
        <w:t>ch được biết</w:t>
      </w:r>
      <w:r>
        <w:t xml:space="preserve"> </w:t>
      </w:r>
      <w:r w:rsidR="003940AF" w:rsidRPr="003940AF">
        <w:t>:</w:t>
      </w:r>
    </w:p>
    <w:p w14:paraId="3283AAAF" w14:textId="7C154B33" w:rsidR="003940AF" w:rsidRPr="003940AF" w:rsidRDefault="00B762CB" w:rsidP="00E91028">
      <w:pPr>
        <w:pStyle w:val="BodyText2"/>
        <w:spacing w:before="60" w:line="264" w:lineRule="auto"/>
        <w:ind w:firstLine="720"/>
      </w:pPr>
      <w:r>
        <w:t>1.</w:t>
      </w:r>
      <w:r w:rsidR="003940AF" w:rsidRPr="003940AF">
        <w:t xml:space="preserve"> </w:t>
      </w:r>
      <w:r w:rsidRPr="00B762CB">
        <w:t xml:space="preserve">Hợp đồng/Giấy chứng nhận bảo hiểm số </w:t>
      </w:r>
      <w:r w:rsidR="007469E5" w:rsidRPr="007469E5">
        <w:t xml:space="preserve">{so_gcn_bh} </w:t>
      </w:r>
      <w:r w:rsidRPr="00B762CB">
        <w:t xml:space="preserve">được ký ngày </w:t>
      </w:r>
      <w:r w:rsidR="007469E5" w:rsidRPr="007469E5">
        <w:t xml:space="preserve">{gcn_bh_ ngay_cap} </w:t>
      </w:r>
      <w:r>
        <w:t>s</w:t>
      </w:r>
      <w:r w:rsidRPr="00B762CB">
        <w:t>ẽ</w:t>
      </w:r>
      <w:r>
        <w:t xml:space="preserve"> b</w:t>
      </w:r>
      <w:r w:rsidRPr="00B762CB">
        <w:t>ị</w:t>
      </w:r>
      <w:r>
        <w:t xml:space="preserve"> ch</w:t>
      </w:r>
      <w:r w:rsidRPr="00B762CB">
        <w:t>ấm</w:t>
      </w:r>
      <w:r>
        <w:t xml:space="preserve"> d</w:t>
      </w:r>
      <w:r w:rsidRPr="00B762CB">
        <w:t>ứt</w:t>
      </w:r>
      <w:r>
        <w:t xml:space="preserve"> hi</w:t>
      </w:r>
      <w:r w:rsidRPr="00B762CB">
        <w:t>ệu</w:t>
      </w:r>
      <w:r>
        <w:t xml:space="preserve"> l</w:t>
      </w:r>
      <w:r w:rsidRPr="00B762CB">
        <w:t>ực</w:t>
      </w:r>
      <w:r>
        <w:t xml:space="preserve"> k</w:t>
      </w:r>
      <w:r w:rsidRPr="00B762CB">
        <w:t>ể</w:t>
      </w:r>
      <w:r>
        <w:t xml:space="preserve"> t</w:t>
      </w:r>
      <w:r w:rsidRPr="00B762CB">
        <w:t>ừ</w:t>
      </w:r>
      <w:r>
        <w:t xml:space="preserve"> </w:t>
      </w:r>
      <w:r w:rsidR="007469E5">
        <w:t>17h13 phút,</w:t>
      </w:r>
      <w:r w:rsidR="00E91028">
        <w:t xml:space="preserve"> </w:t>
      </w:r>
      <w:r>
        <w:t>ng</w:t>
      </w:r>
      <w:r w:rsidRPr="00B762CB">
        <w:t>ày</w:t>
      </w:r>
      <w:r>
        <w:t xml:space="preserve"> </w:t>
      </w:r>
      <w:r w:rsidR="007469E5">
        <w:t>{ngay_</w:t>
      </w:r>
      <w:r w:rsidR="00C12966">
        <w:t>thang_nam_</w:t>
      </w:r>
      <w:r w:rsidR="007469E5">
        <w:t>han_thanh_toan}</w:t>
      </w:r>
      <w:r w:rsidR="003940AF" w:rsidRPr="003940AF">
        <w:t>, theo quy định của Luật kinh doanh bảo hiểm</w:t>
      </w:r>
      <w:r>
        <w:t>. L</w:t>
      </w:r>
      <w:r w:rsidRPr="00B762CB">
        <w:t>ý</w:t>
      </w:r>
      <w:r>
        <w:t xml:space="preserve"> do :</w:t>
      </w:r>
      <w:r w:rsidR="003940AF" w:rsidRPr="003940AF">
        <w:t xml:space="preserve"> Quý khách không thanh toán phí bảo hiểm đúng thời hạn </w:t>
      </w:r>
      <w:r>
        <w:t xml:space="preserve">quy </w:t>
      </w:r>
      <w:r w:rsidRPr="00B762CB">
        <w:t>định</w:t>
      </w:r>
      <w:r w:rsidR="003940AF" w:rsidRPr="003940AF">
        <w:t>.</w:t>
      </w:r>
    </w:p>
    <w:p w14:paraId="0037BF8A" w14:textId="77777777" w:rsidR="003940AF" w:rsidRPr="003940AF" w:rsidRDefault="00B762CB" w:rsidP="00E91028">
      <w:pPr>
        <w:pStyle w:val="BodyText2"/>
        <w:spacing w:before="60"/>
        <w:ind w:firstLine="709"/>
      </w:pPr>
      <w:r>
        <w:t xml:space="preserve">2. PTI </w:t>
      </w:r>
      <w:r w:rsidRPr="00B762CB">
        <w:t xml:space="preserve">Quảng Ninh </w:t>
      </w:r>
      <w:r w:rsidR="003940AF" w:rsidRPr="003940AF">
        <w:t xml:space="preserve">không chịu trách nhiệm bồi thường đối với các tổn thất xảy ra trong thời gian từ ngày </w:t>
      </w:r>
      <w:r>
        <w:t>H</w:t>
      </w:r>
      <w:r w:rsidR="003940AF" w:rsidRPr="003940AF">
        <w:t>ợp đồng bảo hiểm đ</w:t>
      </w:r>
      <w:r w:rsidRPr="00B762CB">
        <w:t>ã</w:t>
      </w:r>
      <w:r w:rsidR="003940AF" w:rsidRPr="003940AF">
        <w:t xml:space="preserve"> ký tự động chấm dứt hiệu lực đến thời điểm chúng tôi có văn bản đồng ý khôi phục hiệu lực hợp đồng và Quý khách hàng đã đóng đủ phí bảo hiểm tính đến kỳ quá hạn gần nhất theo</w:t>
      </w:r>
      <w:r>
        <w:t xml:space="preserve"> quy </w:t>
      </w:r>
      <w:r w:rsidRPr="00B762CB">
        <w:t>định</w:t>
      </w:r>
      <w:r>
        <w:t xml:space="preserve"> c</w:t>
      </w:r>
      <w:r w:rsidRPr="00B762CB">
        <w:t>ủa</w:t>
      </w:r>
      <w:r w:rsidR="003940AF" w:rsidRPr="003940AF">
        <w:t xml:space="preserve"> </w:t>
      </w:r>
      <w:r>
        <w:t>H</w:t>
      </w:r>
      <w:r w:rsidR="003940AF" w:rsidRPr="003940AF">
        <w:t>ợp đồng</w:t>
      </w:r>
      <w:r>
        <w:t xml:space="preserve"> </w:t>
      </w:r>
      <w:r w:rsidRPr="00B762CB">
        <w:t>bảo hiểm</w:t>
      </w:r>
      <w:r w:rsidR="003940AF" w:rsidRPr="003940AF">
        <w:t>.</w:t>
      </w:r>
    </w:p>
    <w:p w14:paraId="75BBBAF1" w14:textId="4AFC00DF" w:rsidR="003940AF" w:rsidRPr="003940AF" w:rsidRDefault="00B762CB" w:rsidP="00E91028">
      <w:pPr>
        <w:pStyle w:val="BodyText2"/>
        <w:spacing w:before="60"/>
        <w:ind w:firstLine="709"/>
      </w:pPr>
      <w:r>
        <w:t xml:space="preserve">3. </w:t>
      </w:r>
      <w:r w:rsidR="003940AF" w:rsidRPr="003940AF">
        <w:t>Tổng phí bảo hiểm theo Hợp đồng</w:t>
      </w:r>
      <w:r>
        <w:t>/Gi</w:t>
      </w:r>
      <w:r w:rsidRPr="00B762CB">
        <w:t>ấy</w:t>
      </w:r>
      <w:r>
        <w:t xml:space="preserve"> ch</w:t>
      </w:r>
      <w:r w:rsidRPr="00B762CB">
        <w:t>ứng</w:t>
      </w:r>
      <w:r>
        <w:t xml:space="preserve"> nh</w:t>
      </w:r>
      <w:r w:rsidRPr="00B762CB">
        <w:t>ận</w:t>
      </w:r>
      <w:r w:rsidR="003940AF" w:rsidRPr="003940AF">
        <w:t xml:space="preserve"> bảo hiểm</w:t>
      </w:r>
      <w:r>
        <w:t xml:space="preserve"> </w:t>
      </w:r>
      <w:r w:rsidRPr="00B762CB">
        <w:t xml:space="preserve">số </w:t>
      </w:r>
      <w:r w:rsidR="007469E5" w:rsidRPr="007469E5">
        <w:t xml:space="preserve">{so_gcn_bh} </w:t>
      </w:r>
      <w:r w:rsidR="003940AF" w:rsidRPr="003940AF">
        <w:t xml:space="preserve">là: </w:t>
      </w:r>
      <w:r w:rsidR="00C12966">
        <w:rPr>
          <w:bCs/>
        </w:rPr>
        <w:t>{phi_</w:t>
      </w:r>
      <w:r w:rsidR="00C12966" w:rsidRPr="00C12966">
        <w:rPr>
          <w:bCs/>
        </w:rPr>
        <w:t>b</w:t>
      </w:r>
      <w:r w:rsidR="00C12966">
        <w:rPr>
          <w:bCs/>
        </w:rPr>
        <w:t>a</w:t>
      </w:r>
      <w:r w:rsidR="00C12966" w:rsidRPr="00C12966">
        <w:rPr>
          <w:bCs/>
        </w:rPr>
        <w:t>o</w:t>
      </w:r>
      <w:r w:rsidR="00C12966">
        <w:rPr>
          <w:bCs/>
        </w:rPr>
        <w:t>_</w:t>
      </w:r>
      <w:r w:rsidR="00C12966" w:rsidRPr="00C12966">
        <w:rPr>
          <w:bCs/>
        </w:rPr>
        <w:t>hi</w:t>
      </w:r>
      <w:r w:rsidR="00C12966">
        <w:rPr>
          <w:bCs/>
        </w:rPr>
        <w:t>e</w:t>
      </w:r>
      <w:r w:rsidR="00C12966" w:rsidRPr="00C12966">
        <w:rPr>
          <w:bCs/>
        </w:rPr>
        <w:t>m</w:t>
      </w:r>
      <w:r w:rsidR="00C12966">
        <w:rPr>
          <w:bCs/>
        </w:rPr>
        <w:t>_da_</w:t>
      </w:r>
      <w:r w:rsidR="00C12966" w:rsidRPr="00C12966">
        <w:rPr>
          <w:bCs/>
        </w:rPr>
        <w:t>VAT</w:t>
      </w:r>
      <w:r w:rsidR="00C12966">
        <w:rPr>
          <w:bCs/>
        </w:rPr>
        <w:t>}</w:t>
      </w:r>
    </w:p>
    <w:p w14:paraId="5E41DC7D" w14:textId="41B647CA" w:rsidR="00C12966" w:rsidRDefault="003940AF" w:rsidP="00E91028">
      <w:pPr>
        <w:pStyle w:val="BodyText2"/>
        <w:spacing w:before="60"/>
        <w:ind w:firstLine="720"/>
        <w:rPr>
          <w:bCs/>
        </w:rPr>
      </w:pPr>
      <w:r w:rsidRPr="003940AF">
        <w:t>- Ph</w:t>
      </w:r>
      <w:r w:rsidR="00EA2464" w:rsidRPr="00EA2464">
        <w:t>í</w:t>
      </w:r>
      <w:r w:rsidRPr="003940AF">
        <w:t xml:space="preserve"> bảo hiểm Quý kh</w:t>
      </w:r>
      <w:r w:rsidR="00EA2464" w:rsidRPr="00EA2464">
        <w:t>á</w:t>
      </w:r>
      <w:r w:rsidRPr="003940AF">
        <w:t xml:space="preserve">ch phải nộp tính đến thời điểm chấm dứt </w:t>
      </w:r>
      <w:r w:rsidR="00B762CB" w:rsidRPr="003940AF">
        <w:t>Hợp đồng</w:t>
      </w:r>
      <w:r w:rsidR="00B762CB">
        <w:t>/Gi</w:t>
      </w:r>
      <w:r w:rsidR="00B762CB" w:rsidRPr="00B762CB">
        <w:t>ấy</w:t>
      </w:r>
      <w:r w:rsidR="00B762CB">
        <w:t xml:space="preserve"> ch</w:t>
      </w:r>
      <w:r w:rsidR="00B762CB" w:rsidRPr="00B762CB">
        <w:t>ứng</w:t>
      </w:r>
      <w:r w:rsidR="00B762CB">
        <w:t xml:space="preserve"> nh</w:t>
      </w:r>
      <w:r w:rsidR="00B762CB" w:rsidRPr="00B762CB">
        <w:t>ận</w:t>
      </w:r>
      <w:r w:rsidR="00B762CB" w:rsidRPr="003940AF">
        <w:t xml:space="preserve"> bảo hiểm</w:t>
      </w:r>
      <w:r w:rsidR="00B762CB">
        <w:t xml:space="preserve"> </w:t>
      </w:r>
      <w:r w:rsidRPr="003940AF">
        <w:t xml:space="preserve">là: </w:t>
      </w:r>
      <w:r w:rsidR="00C12966">
        <w:rPr>
          <w:bCs/>
        </w:rPr>
        <w:t>{tien_han_thanh_toan}</w:t>
      </w:r>
    </w:p>
    <w:p w14:paraId="1151C9ED" w14:textId="554F4CCB" w:rsidR="003940AF" w:rsidRDefault="00B762CB" w:rsidP="00E91028">
      <w:pPr>
        <w:pStyle w:val="BodyText2"/>
        <w:spacing w:before="60"/>
        <w:ind w:firstLine="720"/>
      </w:pPr>
      <w:r>
        <w:t>Qu</w:t>
      </w:r>
      <w:r w:rsidRPr="00B762CB">
        <w:t>ý</w:t>
      </w:r>
      <w:r>
        <w:t xml:space="preserve"> kh</w:t>
      </w:r>
      <w:r w:rsidRPr="00B762CB">
        <w:t>ách</w:t>
      </w:r>
      <w:r>
        <w:t xml:space="preserve"> vui l</w:t>
      </w:r>
      <w:r w:rsidRPr="00B762CB">
        <w:t>òng</w:t>
      </w:r>
      <w:r>
        <w:t xml:space="preserve"> chuy</w:t>
      </w:r>
      <w:r w:rsidRPr="00B762CB">
        <w:t>ển</w:t>
      </w:r>
      <w:r>
        <w:t xml:space="preserve"> s</w:t>
      </w:r>
      <w:r w:rsidRPr="00B762CB">
        <w:t>ố</w:t>
      </w:r>
      <w:r>
        <w:t xml:space="preserve"> ph</w:t>
      </w:r>
      <w:r w:rsidRPr="00B762CB">
        <w:t>í</w:t>
      </w:r>
      <w:r>
        <w:t xml:space="preserve"> </w:t>
      </w:r>
      <w:r w:rsidRPr="00B762CB">
        <w:t xml:space="preserve">bảo hiểm </w:t>
      </w:r>
      <w:r>
        <w:t>n</w:t>
      </w:r>
      <w:r w:rsidRPr="00B762CB">
        <w:t>ói</w:t>
      </w:r>
      <w:r>
        <w:t xml:space="preserve"> tr</w:t>
      </w:r>
      <w:r w:rsidRPr="00B762CB">
        <w:t>ê</w:t>
      </w:r>
      <w:r>
        <w:t>n v</w:t>
      </w:r>
      <w:r w:rsidRPr="00B762CB">
        <w:t>ào</w:t>
      </w:r>
      <w:r>
        <w:t xml:space="preserve"> t</w:t>
      </w:r>
      <w:r w:rsidRPr="00B762CB">
        <w:t>ài</w:t>
      </w:r>
      <w:r>
        <w:t xml:space="preserve"> kho</w:t>
      </w:r>
      <w:r w:rsidRPr="00B762CB">
        <w:t>ản</w:t>
      </w:r>
      <w:r>
        <w:t xml:space="preserve"> c</w:t>
      </w:r>
      <w:r w:rsidRPr="00B762CB">
        <w:t>ủa</w:t>
      </w:r>
      <w:r w:rsidR="003940AF" w:rsidRPr="003940AF">
        <w:t xml:space="preserve"> Công ty Bảo hiểm Bưu điện Quảng Ninh </w:t>
      </w:r>
      <w:r>
        <w:t>theo th</w:t>
      </w:r>
      <w:r w:rsidRPr="00B762CB">
        <w:t>ô</w:t>
      </w:r>
      <w:r>
        <w:t>ng tin d</w:t>
      </w:r>
      <w:r w:rsidRPr="00B762CB">
        <w:t>ưới</w:t>
      </w:r>
      <w:r>
        <w:t xml:space="preserve"> </w:t>
      </w:r>
      <w:r w:rsidRPr="00B762CB">
        <w:t>đâ</w:t>
      </w:r>
      <w:r>
        <w:t>y :</w:t>
      </w:r>
    </w:p>
    <w:p w14:paraId="09BC4F89" w14:textId="77777777" w:rsidR="00B762CB" w:rsidRPr="00E91028" w:rsidRDefault="00B762CB" w:rsidP="00E91028">
      <w:pPr>
        <w:pStyle w:val="BodyText2"/>
        <w:numPr>
          <w:ilvl w:val="0"/>
          <w:numId w:val="11"/>
        </w:numPr>
        <w:spacing w:before="60"/>
        <w:rPr>
          <w:b/>
          <w:bCs/>
        </w:rPr>
      </w:pPr>
      <w:r>
        <w:t>Ch</w:t>
      </w:r>
      <w:r w:rsidRPr="00B762CB">
        <w:t>ủ</w:t>
      </w:r>
      <w:r>
        <w:t xml:space="preserve"> t</w:t>
      </w:r>
      <w:r w:rsidRPr="00B762CB">
        <w:t>ài</w:t>
      </w:r>
      <w:r>
        <w:t xml:space="preserve"> kho</w:t>
      </w:r>
      <w:r w:rsidRPr="00B762CB">
        <w:t>ản</w:t>
      </w:r>
      <w:r>
        <w:t xml:space="preserve"> </w:t>
      </w:r>
      <w:r w:rsidRPr="00E91028">
        <w:rPr>
          <w:b/>
          <w:bCs/>
        </w:rPr>
        <w:t>: Công ty Bảo hiểm Bưu điện Quảng Ninh.</w:t>
      </w:r>
    </w:p>
    <w:p w14:paraId="1843E45C" w14:textId="77777777" w:rsidR="00B762CB" w:rsidRPr="003940AF" w:rsidRDefault="00B762CB" w:rsidP="00E91028">
      <w:pPr>
        <w:pStyle w:val="BodyText2"/>
        <w:numPr>
          <w:ilvl w:val="0"/>
          <w:numId w:val="11"/>
        </w:numPr>
        <w:spacing w:before="60"/>
      </w:pPr>
      <w:r>
        <w:t>S</w:t>
      </w:r>
      <w:r w:rsidRPr="00B762CB">
        <w:t>ố</w:t>
      </w:r>
      <w:r>
        <w:t xml:space="preserve"> t</w:t>
      </w:r>
      <w:r w:rsidRPr="00B762CB">
        <w:t>ài</w:t>
      </w:r>
      <w:r>
        <w:t xml:space="preserve"> kho</w:t>
      </w:r>
      <w:r w:rsidRPr="00B762CB">
        <w:t>ản</w:t>
      </w:r>
      <w:r>
        <w:t xml:space="preserve"> : </w:t>
      </w:r>
      <w:r w:rsidRPr="00E91028">
        <w:rPr>
          <w:b/>
          <w:bCs/>
        </w:rPr>
        <w:t>0500.1010.011.511 – NH : MSB Quảng Ninh</w:t>
      </w:r>
      <w:r w:rsidRPr="00B762CB">
        <w:t xml:space="preserve"> </w:t>
      </w:r>
    </w:p>
    <w:p w14:paraId="7F9C49A0" w14:textId="77777777" w:rsidR="003940AF" w:rsidRPr="003940AF" w:rsidRDefault="002E7D26" w:rsidP="00E91028">
      <w:pPr>
        <w:pStyle w:val="BodyText2"/>
        <w:spacing w:before="60"/>
        <w:ind w:firstLine="720"/>
      </w:pPr>
      <w:r>
        <w:t xml:space="preserve">PTI </w:t>
      </w:r>
      <w:r w:rsidRPr="002E7D26">
        <w:t xml:space="preserve">Quảng Ninh </w:t>
      </w:r>
      <w:r>
        <w:t>xin th</w:t>
      </w:r>
      <w:r w:rsidRPr="002E7D26">
        <w:t>ô</w:t>
      </w:r>
      <w:r>
        <w:t>ng b</w:t>
      </w:r>
      <w:r w:rsidRPr="002E7D26">
        <w:t>áo</w:t>
      </w:r>
      <w:r>
        <w:t xml:space="preserve"> </w:t>
      </w:r>
      <w:r w:rsidRPr="002E7D26">
        <w:t>để</w:t>
      </w:r>
      <w:r>
        <w:t xml:space="preserve"> Qu</w:t>
      </w:r>
      <w:r w:rsidRPr="002E7D26">
        <w:t>ý</w:t>
      </w:r>
      <w:r>
        <w:t xml:space="preserve"> kh</w:t>
      </w:r>
      <w:r w:rsidRPr="002E7D26">
        <w:t>ách</w:t>
      </w:r>
      <w:r>
        <w:t xml:space="preserve"> h</w:t>
      </w:r>
      <w:r w:rsidRPr="002E7D26">
        <w:t>àng</w:t>
      </w:r>
      <w:r>
        <w:t xml:space="preserve"> </w:t>
      </w:r>
      <w:r w:rsidRPr="002E7D26">
        <w:t>được</w:t>
      </w:r>
      <w:r>
        <w:t xml:space="preserve"> bi</w:t>
      </w:r>
      <w:r w:rsidRPr="002E7D26">
        <w:t>ết</w:t>
      </w:r>
      <w:r>
        <w:t>.</w:t>
      </w:r>
    </w:p>
    <w:p w14:paraId="29C185C6" w14:textId="77777777" w:rsidR="003940AF" w:rsidRPr="003940AF" w:rsidRDefault="003940AF" w:rsidP="00E91028">
      <w:pPr>
        <w:pStyle w:val="BodyText2"/>
        <w:spacing w:before="120"/>
        <w:ind w:firstLine="720"/>
      </w:pPr>
      <w:r w:rsidRPr="003940AF">
        <w:t>Tr</w:t>
      </w:r>
      <w:r w:rsidR="00E91028" w:rsidRPr="00E91028">
        <w:t>â</w:t>
      </w:r>
      <w:r w:rsidRPr="003940AF">
        <w:t>n trọng k</w:t>
      </w:r>
      <w:r w:rsidR="00EA2464" w:rsidRPr="00EA2464">
        <w:t>í</w:t>
      </w:r>
      <w:r w:rsidRPr="003940AF">
        <w:t>nh chào./.</w:t>
      </w:r>
    </w:p>
    <w:tbl>
      <w:tblPr>
        <w:tblW w:w="10328" w:type="dxa"/>
        <w:tblInd w:w="-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1985"/>
        <w:gridCol w:w="2085"/>
        <w:gridCol w:w="5500"/>
        <w:gridCol w:w="158"/>
      </w:tblGrid>
      <w:tr w:rsidR="003940AF" w:rsidRPr="003940AF" w14:paraId="11B5256A" w14:textId="77777777" w:rsidTr="00A44820">
        <w:trPr>
          <w:gridBefore w:val="1"/>
          <w:gridAfter w:val="1"/>
          <w:wBefore w:w="600" w:type="dxa"/>
          <w:wAfter w:w="158" w:type="dxa"/>
        </w:trPr>
        <w:tc>
          <w:tcPr>
            <w:tcW w:w="40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35C025" w14:textId="77777777" w:rsidR="001F17E0" w:rsidRDefault="001F17E0" w:rsidP="001F17E0">
            <w:pPr>
              <w:jc w:val="both"/>
              <w:rPr>
                <w:rFonts w:ascii="Times New Roman" w:hAnsi="Times New Roman" w:cs="Times New Roman"/>
                <w:b/>
                <w:bCs/>
                <w:i/>
              </w:rPr>
            </w:pPr>
          </w:p>
          <w:p w14:paraId="2918FC4C" w14:textId="77777777" w:rsidR="003940AF" w:rsidRPr="003940AF" w:rsidRDefault="003940AF" w:rsidP="001F17E0">
            <w:pPr>
              <w:jc w:val="both"/>
              <w:rPr>
                <w:rFonts w:ascii="Times New Roman" w:hAnsi="Times New Roman" w:cs="Times New Roman"/>
                <w:b/>
                <w:bCs/>
                <w:i/>
              </w:rPr>
            </w:pPr>
            <w:r w:rsidRPr="003940AF">
              <w:rPr>
                <w:rFonts w:ascii="Times New Roman" w:hAnsi="Times New Roman" w:cs="Times New Roman"/>
                <w:b/>
                <w:bCs/>
                <w:i/>
              </w:rPr>
              <w:t>Nơi nhận:</w:t>
            </w:r>
          </w:p>
          <w:p w14:paraId="3E93B392" w14:textId="77777777" w:rsidR="003940AF" w:rsidRPr="003940AF" w:rsidRDefault="003940AF" w:rsidP="001F17E0">
            <w:pPr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3940AF">
              <w:rPr>
                <w:rFonts w:ascii="Times New Roman" w:hAnsi="Times New Roman" w:cs="Times New Roman"/>
                <w:bCs/>
                <w:sz w:val="22"/>
                <w:szCs w:val="22"/>
              </w:rPr>
              <w:t>- Như trên;</w:t>
            </w:r>
          </w:p>
          <w:p w14:paraId="435CC699" w14:textId="77777777" w:rsidR="003940AF" w:rsidRPr="003940AF" w:rsidRDefault="003940AF" w:rsidP="001F17E0">
            <w:pPr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3940AF">
              <w:rPr>
                <w:rFonts w:ascii="Times New Roman" w:hAnsi="Times New Roman" w:cs="Times New Roman"/>
                <w:bCs/>
                <w:sz w:val="22"/>
                <w:szCs w:val="22"/>
              </w:rPr>
              <w:t>- Lưu KDKVBC, VT</w:t>
            </w:r>
          </w:p>
          <w:p w14:paraId="593BBE43" w14:textId="77777777" w:rsidR="003940AF" w:rsidRPr="003940AF" w:rsidRDefault="003940AF" w:rsidP="00D63F66">
            <w:pPr>
              <w:spacing w:before="120"/>
              <w:jc w:val="both"/>
              <w:rPr>
                <w:rFonts w:ascii="Times New Roman" w:hAnsi="Times New Roman" w:cs="Times New Roman"/>
                <w:bCs/>
                <w:i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</w:tcPr>
          <w:p w14:paraId="63FEF2A5" w14:textId="77777777" w:rsidR="00EA2464" w:rsidRDefault="00EA2464" w:rsidP="00EA2464">
            <w:pPr>
              <w:pStyle w:val="abc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EA24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 TY </w:t>
            </w:r>
            <w:r w:rsidRPr="00EA24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BẢO HIỂM BƯU ĐIỆN</w:t>
            </w:r>
          </w:p>
          <w:p w14:paraId="46AF89C5" w14:textId="77777777" w:rsidR="003940AF" w:rsidRPr="003940AF" w:rsidRDefault="00EA2464" w:rsidP="00EA2464">
            <w:pPr>
              <w:pStyle w:val="abc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24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QUẢNG NINH </w:t>
            </w:r>
          </w:p>
          <w:p w14:paraId="57451EA3" w14:textId="77777777" w:rsidR="003940AF" w:rsidRPr="003940AF" w:rsidRDefault="003940AF" w:rsidP="00EA2464">
            <w:pPr>
              <w:pStyle w:val="abc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940AF"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  <w:t>(Ký t</w:t>
            </w:r>
            <w:r w:rsidR="00EA2464" w:rsidRPr="00EA2464"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  <w:t>ê</w:t>
            </w:r>
            <w:r w:rsidRPr="003940AF"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  <w:t>n, đóng dấu)</w:t>
            </w:r>
          </w:p>
        </w:tc>
      </w:tr>
      <w:tr w:rsidR="00EA2464" w14:paraId="12B3F8F4" w14:textId="77777777" w:rsidTr="00A448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17"/>
        </w:trPr>
        <w:tc>
          <w:tcPr>
            <w:tcW w:w="2585" w:type="dxa"/>
            <w:gridSpan w:val="2"/>
            <w:vAlign w:val="center"/>
          </w:tcPr>
          <w:p w14:paraId="6D6910F2" w14:textId="3EBC3E25" w:rsidR="00EA2464" w:rsidRDefault="00DB5AD0" w:rsidP="00D63F66">
            <w:pPr>
              <w:tabs>
                <w:tab w:val="left" w:pos="0"/>
              </w:tabs>
              <w:spacing w:line="264" w:lineRule="auto"/>
              <w:ind w:right="-108" w:hanging="142"/>
              <w:jc w:val="center"/>
              <w:rPr>
                <w:rFonts w:ascii="Verdana" w:hAnsi="Verdana" w:cs="Verdana"/>
                <w:b/>
                <w:bCs/>
                <w:color w:val="333399"/>
                <w:sz w:val="40"/>
                <w:szCs w:val="4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464AB8" wp14:editId="7C21FB8D">
                  <wp:extent cx="1428750" cy="717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1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3" w:type="dxa"/>
            <w:gridSpan w:val="3"/>
          </w:tcPr>
          <w:p w14:paraId="72BC1204" w14:textId="77777777" w:rsidR="00A44820" w:rsidRDefault="00A44820" w:rsidP="00D63F66">
            <w:pPr>
              <w:spacing w:before="120" w:line="264" w:lineRule="auto"/>
              <w:rPr>
                <w:rFonts w:ascii="Times New Roman" w:hAnsi="Times New Roman" w:cs="Times New Roman"/>
                <w:b/>
                <w:bCs/>
                <w:color w:val="333399"/>
                <w:spacing w:val="20"/>
              </w:rPr>
            </w:pPr>
          </w:p>
          <w:p w14:paraId="340C1844" w14:textId="77777777" w:rsidR="00EA2464" w:rsidRPr="008C6E4B" w:rsidRDefault="00EA2464" w:rsidP="00D63F66">
            <w:pPr>
              <w:spacing w:before="120" w:line="264" w:lineRule="auto"/>
              <w:rPr>
                <w:rFonts w:ascii="Times New Roman" w:hAnsi="Times New Roman" w:cs="Times New Roman"/>
                <w:b/>
                <w:bCs/>
                <w:color w:val="333399"/>
                <w:spacing w:val="20"/>
              </w:rPr>
            </w:pPr>
            <w:r w:rsidRPr="008C6E4B">
              <w:rPr>
                <w:rFonts w:ascii="Times New Roman" w:hAnsi="Times New Roman" w:cs="Times New Roman"/>
                <w:b/>
                <w:bCs/>
                <w:color w:val="333399"/>
                <w:spacing w:val="20"/>
              </w:rPr>
              <w:t>C</w:t>
            </w:r>
            <w:r w:rsidRPr="00A3520B">
              <w:rPr>
                <w:rFonts w:ascii="Times New Roman" w:hAnsi="Times New Roman" w:cs="Times New Roman"/>
                <w:b/>
                <w:bCs/>
                <w:color w:val="333399"/>
                <w:spacing w:val="20"/>
              </w:rPr>
              <w:t>Ô</w:t>
            </w:r>
            <w:r>
              <w:rPr>
                <w:rFonts w:ascii="Times New Roman" w:hAnsi="Times New Roman" w:cs="Times New Roman"/>
                <w:b/>
                <w:bCs/>
                <w:color w:val="333399"/>
                <w:spacing w:val="20"/>
              </w:rPr>
              <w:t>NG TY BẢO HIỂM BƯU ĐIỆN QUẢNG NINH</w:t>
            </w:r>
          </w:p>
          <w:p w14:paraId="4F0BC96F" w14:textId="281841BA" w:rsidR="00EA2464" w:rsidRPr="003940AF" w:rsidRDefault="00EA2464" w:rsidP="00D63F66">
            <w:pPr>
              <w:spacing w:before="120" w:after="60"/>
              <w:ind w:right="-113"/>
              <w:rPr>
                <w:rFonts w:ascii="Times New Roman" w:hAnsi="Times New Roman" w:cs="Times New Roman"/>
                <w:sz w:val="20"/>
                <w:szCs w:val="20"/>
              </w:rPr>
            </w:pPr>
            <w:r w:rsidRPr="003940A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Địa chỉ 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>: 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10, L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>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LK1, Khu </w:t>
            </w:r>
            <w:r w:rsidR="00ED59ED">
              <w:rPr>
                <w:rFonts w:ascii="Times New Roman" w:hAnsi="Times New Roman" w:cs="Times New Roman"/>
                <w:sz w:val="20"/>
                <w:szCs w:val="20"/>
              </w:rPr>
              <w:t>CC&amp;DC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cao c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>ấp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Vi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>ệt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>àn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H</w:t>
            </w:r>
            <w:r w:rsidR="00ED59ED">
              <w:rPr>
                <w:rFonts w:ascii="Times New Roman" w:hAnsi="Times New Roman" w:cs="Times New Roman"/>
                <w:sz w:val="20"/>
                <w:szCs w:val="20"/>
              </w:rPr>
              <w:t>ồng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Gai, 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 xml:space="preserve">Quảng Ninh </w:t>
            </w:r>
          </w:p>
          <w:p w14:paraId="123B9446" w14:textId="77777777" w:rsidR="00EA2464" w:rsidRPr="006B1D10" w:rsidRDefault="00EA2464" w:rsidP="00D63F66">
            <w:pPr>
              <w:spacing w:line="264" w:lineRule="auto"/>
              <w:rPr>
                <w:rFonts w:ascii="Times New Roman" w:hAnsi="Times New Roman" w:cs="Times New Roman"/>
                <w:bCs/>
                <w:color w:val="333399"/>
                <w:lang w:val="fr-F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>el: (0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>812516/3656699, Fax: (0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  <w:r w:rsidRPr="003940AF">
              <w:rPr>
                <w:rFonts w:ascii="Times New Roman" w:hAnsi="Times New Roman" w:cs="Times New Roman"/>
                <w:sz w:val="20"/>
                <w:szCs w:val="20"/>
              </w:rPr>
              <w:t>656669, Website: www.pti.com.vn</w:t>
            </w:r>
            <w:r w:rsidRPr="00AA2436">
              <w:rPr>
                <w:rFonts w:ascii="Times New Roman" w:hAnsi="Times New Roman" w:cs="Times New Roman"/>
                <w:bCs/>
                <w:color w:val="333399"/>
                <w:sz w:val="20"/>
                <w:szCs w:val="20"/>
                <w:lang w:val="fr-FR"/>
              </w:rPr>
              <w:t xml:space="preserve"> </w:t>
            </w:r>
          </w:p>
        </w:tc>
      </w:tr>
    </w:tbl>
    <w:p w14:paraId="1D6272F9" w14:textId="7D283403" w:rsidR="00EA2464" w:rsidRPr="00566EE8" w:rsidRDefault="00EA2464" w:rsidP="00A44820">
      <w:pPr>
        <w:pStyle w:val="BodyText"/>
        <w:spacing w:before="180"/>
        <w:rPr>
          <w:rFonts w:ascii="Times New Roman" w:hAnsi="Times New Roman" w:cs="Times New Roman"/>
        </w:rPr>
      </w:pPr>
      <w:r w:rsidRPr="00566EE8">
        <w:rPr>
          <w:rFonts w:ascii="Times New Roman" w:hAnsi="Times New Roman" w:cs="Times New Roman"/>
        </w:rPr>
        <w:t>Số :…</w:t>
      </w:r>
      <w:r>
        <w:rPr>
          <w:rFonts w:ascii="Times New Roman" w:hAnsi="Times New Roman" w:cs="Times New Roman"/>
        </w:rPr>
        <w:t>…./TB/PTIQN/</w:t>
      </w:r>
      <w:r w:rsidR="00C12966">
        <w:rPr>
          <w:rFonts w:ascii="Times New Roman" w:hAnsi="Times New Roman" w:cs="Times New Roman"/>
        </w:rPr>
        <w:t>{nam_hien_tai}</w:t>
      </w:r>
      <w:r w:rsidRPr="00566EE8">
        <w:rPr>
          <w:rFonts w:ascii="Times New Roman" w:hAnsi="Times New Roman" w:cs="Times New Roman"/>
        </w:rPr>
        <w:tab/>
        <w:t xml:space="preserve">                    </w:t>
      </w:r>
      <w:r>
        <w:rPr>
          <w:rFonts w:ascii="Times New Roman" w:hAnsi="Times New Roman" w:cs="Times New Roman"/>
        </w:rPr>
        <w:t xml:space="preserve">        </w:t>
      </w:r>
      <w:r w:rsidRPr="00EA2464">
        <w:rPr>
          <w:rFonts w:ascii="Times New Roman" w:hAnsi="Times New Roman" w:cs="Times New Roman"/>
          <w:i/>
          <w:iCs/>
        </w:rPr>
        <w:t>Quảng Ninh</w:t>
      </w:r>
      <w:r w:rsidRPr="00EA2464">
        <w:rPr>
          <w:rFonts w:ascii="Times New Roman" w:hAnsi="Times New Roman" w:cs="Times New Roman"/>
        </w:rPr>
        <w:t xml:space="preserve"> </w:t>
      </w:r>
      <w:r w:rsidRPr="00566EE8">
        <w:rPr>
          <w:rFonts w:ascii="Times New Roman" w:hAnsi="Times New Roman" w:cs="Times New Roman"/>
        </w:rPr>
        <w:t>,</w:t>
      </w:r>
      <w:r w:rsidRPr="00566EE8">
        <w:rPr>
          <w:rFonts w:ascii="Times New Roman" w:hAnsi="Times New Roman" w:cs="Times New Roman"/>
          <w:i/>
          <w:iCs/>
        </w:rPr>
        <w:t xml:space="preserve"> ngày </w:t>
      </w:r>
      <w:r w:rsidR="00C12966">
        <w:rPr>
          <w:rFonts w:ascii="Times New Roman" w:hAnsi="Times New Roman" w:cs="Times New Roman"/>
          <w:i/>
          <w:iCs/>
        </w:rPr>
        <w:t>{ngay_chung_tu_doanh_thu_thuc_thu}</w:t>
      </w:r>
      <w:r>
        <w:rPr>
          <w:rFonts w:ascii="Times New Roman" w:hAnsi="Times New Roman" w:cs="Times New Roman"/>
          <w:i/>
          <w:iCs/>
        </w:rPr>
        <w:t xml:space="preserve"> </w:t>
      </w:r>
      <w:r w:rsidRPr="00566EE8">
        <w:rPr>
          <w:rFonts w:ascii="Times New Roman" w:hAnsi="Times New Roman" w:cs="Times New Roman"/>
          <w:i/>
          <w:iCs/>
        </w:rPr>
        <w:t>th</w:t>
      </w:r>
      <w:r w:rsidRPr="00EA2464">
        <w:rPr>
          <w:rFonts w:ascii="Times New Roman" w:hAnsi="Times New Roman" w:cs="Times New Roman"/>
          <w:i/>
          <w:iCs/>
        </w:rPr>
        <w:t>á</w:t>
      </w:r>
      <w:r w:rsidRPr="00566EE8">
        <w:rPr>
          <w:rFonts w:ascii="Times New Roman" w:hAnsi="Times New Roman" w:cs="Times New Roman"/>
          <w:i/>
          <w:iCs/>
        </w:rPr>
        <w:t>ng</w:t>
      </w:r>
      <w:r w:rsidR="00C12966">
        <w:rPr>
          <w:rFonts w:ascii="Times New Roman" w:hAnsi="Times New Roman" w:cs="Times New Roman"/>
          <w:i/>
          <w:iCs/>
        </w:rPr>
        <w:t xml:space="preserve"> {thang_chung_tu_doanh_thu_thuc_thu} </w:t>
      </w:r>
      <w:r w:rsidRPr="00566EE8">
        <w:rPr>
          <w:rFonts w:ascii="Times New Roman" w:hAnsi="Times New Roman" w:cs="Times New Roman"/>
          <w:i/>
          <w:iCs/>
        </w:rPr>
        <w:t>năm</w:t>
      </w:r>
      <w:r>
        <w:rPr>
          <w:rFonts w:ascii="Times New Roman" w:hAnsi="Times New Roman" w:cs="Times New Roman"/>
          <w:i/>
          <w:iCs/>
        </w:rPr>
        <w:t xml:space="preserve"> </w:t>
      </w:r>
      <w:r w:rsidR="009D4430">
        <w:rPr>
          <w:rFonts w:ascii="Times New Roman" w:hAnsi="Times New Roman" w:cs="Times New Roman"/>
          <w:i/>
          <w:iCs/>
        </w:rPr>
        <w:t>{nam_chung_tu_doanh_thu_thuc_thu}</w:t>
      </w:r>
    </w:p>
    <w:p w14:paraId="64E17520" w14:textId="77777777" w:rsidR="00EA2464" w:rsidRDefault="00EA2464" w:rsidP="00EA2464">
      <w:pPr>
        <w:pStyle w:val="Heading4"/>
        <w:spacing w:before="60"/>
        <w:rPr>
          <w:rFonts w:ascii="Times New Roman" w:hAnsi="Times New Roman" w:cs="Times New Roman"/>
          <w:i w:val="0"/>
          <w:sz w:val="26"/>
          <w:szCs w:val="26"/>
        </w:rPr>
      </w:pPr>
      <w:r w:rsidRPr="00BA2DED">
        <w:rPr>
          <w:rFonts w:ascii="Times New Roman" w:hAnsi="Times New Roman" w:cs="Times New Roman"/>
          <w:i w:val="0"/>
          <w:sz w:val="26"/>
          <w:szCs w:val="26"/>
        </w:rPr>
        <w:t xml:space="preserve">V/v: </w:t>
      </w:r>
      <w:r>
        <w:rPr>
          <w:rFonts w:ascii="Times New Roman" w:hAnsi="Times New Roman" w:cs="Times New Roman"/>
          <w:i w:val="0"/>
          <w:sz w:val="26"/>
          <w:szCs w:val="26"/>
        </w:rPr>
        <w:t>Kh</w:t>
      </w:r>
      <w:r w:rsidRPr="004E28DF">
        <w:rPr>
          <w:rFonts w:ascii="Times New Roman" w:hAnsi="Times New Roman" w:cs="Times New Roman"/>
          <w:i w:val="0"/>
          <w:sz w:val="26"/>
          <w:szCs w:val="26"/>
        </w:rPr>
        <w:t>ô</w:t>
      </w:r>
      <w:r>
        <w:rPr>
          <w:rFonts w:ascii="Times New Roman" w:hAnsi="Times New Roman" w:cs="Times New Roman"/>
          <w:i w:val="0"/>
          <w:sz w:val="26"/>
          <w:szCs w:val="26"/>
        </w:rPr>
        <w:t>i ph</w:t>
      </w:r>
      <w:r w:rsidRPr="004E28DF">
        <w:rPr>
          <w:rFonts w:ascii="Times New Roman" w:hAnsi="Times New Roman" w:cs="Times New Roman"/>
          <w:i w:val="0"/>
          <w:sz w:val="26"/>
          <w:szCs w:val="26"/>
        </w:rPr>
        <w:t>ụ</w:t>
      </w:r>
      <w:r>
        <w:rPr>
          <w:rFonts w:ascii="Times New Roman" w:hAnsi="Times New Roman" w:cs="Times New Roman"/>
          <w:i w:val="0"/>
          <w:sz w:val="26"/>
          <w:szCs w:val="26"/>
        </w:rPr>
        <w:t>c</w:t>
      </w:r>
      <w:r w:rsidRPr="00BA2DED">
        <w:rPr>
          <w:rFonts w:ascii="Times New Roman" w:hAnsi="Times New Roman" w:cs="Times New Roman"/>
          <w:i w:val="0"/>
          <w:sz w:val="26"/>
          <w:szCs w:val="26"/>
        </w:rPr>
        <w:t xml:space="preserve"> hợp đồng bảo hiểm </w:t>
      </w:r>
    </w:p>
    <w:p w14:paraId="38572F15" w14:textId="77777777" w:rsidR="00EA2464" w:rsidRPr="00C85F35" w:rsidRDefault="00EA2464" w:rsidP="00EA2464"/>
    <w:p w14:paraId="03B60609" w14:textId="4810A5DA" w:rsidR="00EA2464" w:rsidRPr="003940AF" w:rsidRDefault="00EA2464" w:rsidP="00EA2464">
      <w:pPr>
        <w:spacing w:before="40" w:after="40"/>
        <w:jc w:val="center"/>
        <w:rPr>
          <w:rFonts w:ascii="Times New Roman" w:hAnsi="Times New Roman" w:cs="Times New Roman"/>
          <w:sz w:val="28"/>
          <w:szCs w:val="28"/>
        </w:rPr>
      </w:pPr>
      <w:r w:rsidRPr="003940AF">
        <w:rPr>
          <w:rFonts w:ascii="Times New Roman" w:hAnsi="Times New Roman" w:cs="Times New Roman"/>
          <w:b/>
          <w:bCs/>
          <w:sz w:val="28"/>
          <w:szCs w:val="28"/>
        </w:rPr>
        <w:t>Kính gửi khách hàng</w:t>
      </w:r>
      <w:r w:rsidRPr="003940AF">
        <w:rPr>
          <w:rFonts w:ascii="Times New Roman" w:hAnsi="Times New Roman" w:cs="Times New Roman"/>
          <w:sz w:val="28"/>
          <w:szCs w:val="28"/>
        </w:rPr>
        <w:t xml:space="preserve"> : </w:t>
      </w:r>
      <w:r w:rsidR="009D4430">
        <w:rPr>
          <w:rFonts w:ascii="Times New Roman" w:hAnsi="Times New Roman" w:cs="Times New Roman"/>
          <w:b/>
          <w:bCs/>
          <w:sz w:val="28"/>
          <w:szCs w:val="28"/>
        </w:rPr>
        <w:t>{chu_xe}</w:t>
      </w:r>
    </w:p>
    <w:p w14:paraId="63ECA5E5" w14:textId="77777777" w:rsidR="00DD501D" w:rsidRDefault="00DD501D" w:rsidP="00EA2464">
      <w:pPr>
        <w:pStyle w:val="BodyText2"/>
        <w:tabs>
          <w:tab w:val="left" w:pos="993"/>
        </w:tabs>
        <w:ind w:firstLine="720"/>
        <w:rPr>
          <w:i/>
        </w:rPr>
      </w:pPr>
    </w:p>
    <w:p w14:paraId="494AFB3E" w14:textId="43A31F18" w:rsidR="00EA2464" w:rsidRPr="006A25DD" w:rsidRDefault="00EA2464" w:rsidP="00EA2464">
      <w:pPr>
        <w:pStyle w:val="BodyText2"/>
        <w:tabs>
          <w:tab w:val="left" w:pos="993"/>
        </w:tabs>
        <w:ind w:firstLine="720"/>
        <w:rPr>
          <w:i/>
        </w:rPr>
      </w:pPr>
      <w:r w:rsidRPr="006A25DD">
        <w:rPr>
          <w:i/>
        </w:rPr>
        <w:t>Căn cứ Luật kinh doanh bảo hiểm số 24/2000/QH10 ngày 09/12/2000</w:t>
      </w:r>
      <w:r>
        <w:rPr>
          <w:i/>
        </w:rPr>
        <w:t xml:space="preserve"> v</w:t>
      </w:r>
      <w:r w:rsidRPr="006C5E2D">
        <w:rPr>
          <w:i/>
        </w:rPr>
        <w:t>à</w:t>
      </w:r>
      <w:r>
        <w:rPr>
          <w:i/>
        </w:rPr>
        <w:t xml:space="preserve"> c</w:t>
      </w:r>
      <w:r w:rsidRPr="006C5E2D">
        <w:rPr>
          <w:i/>
        </w:rPr>
        <w:t>ác</w:t>
      </w:r>
      <w:r>
        <w:rPr>
          <w:i/>
        </w:rPr>
        <w:t xml:space="preserve"> v</w:t>
      </w:r>
      <w:r w:rsidRPr="006C5E2D">
        <w:rPr>
          <w:i/>
        </w:rPr>
        <w:t>ă</w:t>
      </w:r>
      <w:r>
        <w:rPr>
          <w:i/>
        </w:rPr>
        <w:t>n b</w:t>
      </w:r>
      <w:r w:rsidRPr="006C5E2D">
        <w:rPr>
          <w:i/>
        </w:rPr>
        <w:t>ả</w:t>
      </w:r>
      <w:r>
        <w:rPr>
          <w:i/>
        </w:rPr>
        <w:t>n hư</w:t>
      </w:r>
      <w:r w:rsidRPr="006C5E2D">
        <w:rPr>
          <w:i/>
        </w:rPr>
        <w:t>ớng</w:t>
      </w:r>
      <w:r>
        <w:rPr>
          <w:i/>
        </w:rPr>
        <w:t xml:space="preserve"> d</w:t>
      </w:r>
      <w:r w:rsidRPr="006C5E2D">
        <w:rPr>
          <w:i/>
        </w:rPr>
        <w:t>ẫn</w:t>
      </w:r>
      <w:r>
        <w:rPr>
          <w:i/>
        </w:rPr>
        <w:t xml:space="preserve"> thi h</w:t>
      </w:r>
      <w:r w:rsidRPr="006C5E2D">
        <w:rPr>
          <w:i/>
        </w:rPr>
        <w:t>ành</w:t>
      </w:r>
      <w:r w:rsidRPr="006A25DD">
        <w:rPr>
          <w:i/>
        </w:rPr>
        <w:t>;</w:t>
      </w:r>
    </w:p>
    <w:p w14:paraId="10EF2E12" w14:textId="77777777" w:rsidR="009D4430" w:rsidRDefault="009D4430" w:rsidP="0053606C">
      <w:pPr>
        <w:pStyle w:val="BodyText2"/>
        <w:spacing w:after="120"/>
        <w:ind w:firstLine="720"/>
        <w:contextualSpacing/>
        <w:rPr>
          <w:i/>
        </w:rPr>
      </w:pPr>
      <w:r w:rsidRPr="003940AF">
        <w:rPr>
          <w:i/>
        </w:rPr>
        <w:t>Căn cứ Hợp đồng</w:t>
      </w:r>
      <w:r>
        <w:rPr>
          <w:i/>
        </w:rPr>
        <w:t>/Gi</w:t>
      </w:r>
      <w:r w:rsidRPr="00B762CB">
        <w:rPr>
          <w:i/>
        </w:rPr>
        <w:t>ấy</w:t>
      </w:r>
      <w:r>
        <w:rPr>
          <w:i/>
        </w:rPr>
        <w:t xml:space="preserve"> ch</w:t>
      </w:r>
      <w:r w:rsidRPr="00B762CB">
        <w:rPr>
          <w:i/>
        </w:rPr>
        <w:t>ứng</w:t>
      </w:r>
      <w:r>
        <w:rPr>
          <w:i/>
        </w:rPr>
        <w:t xml:space="preserve"> nh</w:t>
      </w:r>
      <w:r w:rsidRPr="00B762CB">
        <w:rPr>
          <w:i/>
        </w:rPr>
        <w:t>ận</w:t>
      </w:r>
      <w:r w:rsidRPr="003940AF">
        <w:rPr>
          <w:i/>
        </w:rPr>
        <w:t xml:space="preserve"> bảo hiểm số </w:t>
      </w:r>
      <w:r w:rsidRPr="007469E5">
        <w:rPr>
          <w:i/>
          <w:iCs/>
        </w:rPr>
        <w:t>{so_gcn_bh}</w:t>
      </w:r>
      <w:r>
        <w:rPr>
          <w:i/>
          <w:iCs/>
        </w:rPr>
        <w:t xml:space="preserve"> (bi</w:t>
      </w:r>
      <w:r w:rsidRPr="0010015E">
        <w:rPr>
          <w:i/>
          <w:iCs/>
        </w:rPr>
        <w:t>ển</w:t>
      </w:r>
      <w:r>
        <w:rPr>
          <w:i/>
          <w:iCs/>
        </w:rPr>
        <w:t xml:space="preserve"> ki</w:t>
      </w:r>
      <w:r w:rsidRPr="0010015E">
        <w:rPr>
          <w:i/>
          <w:iCs/>
        </w:rPr>
        <w:t>ểm</w:t>
      </w:r>
      <w:r>
        <w:rPr>
          <w:i/>
          <w:iCs/>
        </w:rPr>
        <w:t xml:space="preserve"> so</w:t>
      </w:r>
      <w:r w:rsidRPr="0010015E">
        <w:rPr>
          <w:i/>
          <w:iCs/>
        </w:rPr>
        <w:t>át</w:t>
      </w:r>
      <w:r>
        <w:rPr>
          <w:i/>
          <w:iCs/>
        </w:rPr>
        <w:t xml:space="preserve"> : </w:t>
      </w:r>
      <w:r w:rsidRPr="007469E5">
        <w:rPr>
          <w:i/>
          <w:iCs/>
        </w:rPr>
        <w:t>{bien_so_xe}</w:t>
      </w:r>
      <w:r>
        <w:rPr>
          <w:i/>
          <w:iCs/>
        </w:rPr>
        <w:t xml:space="preserve">) </w:t>
      </w:r>
      <w:r w:rsidRPr="00B762CB">
        <w:rPr>
          <w:i/>
          <w:iCs/>
        </w:rPr>
        <w:t>được</w:t>
      </w:r>
      <w:r w:rsidRPr="00FC068F">
        <w:t xml:space="preserve"> </w:t>
      </w:r>
      <w:r w:rsidRPr="003940AF">
        <w:rPr>
          <w:i/>
        </w:rPr>
        <w:t xml:space="preserve">ký ngày </w:t>
      </w:r>
      <w:r w:rsidRPr="007469E5">
        <w:rPr>
          <w:i/>
        </w:rPr>
        <w:t>{gcn_bh_ ngay</w:t>
      </w:r>
      <w:r>
        <w:rPr>
          <w:i/>
        </w:rPr>
        <w:t>_cap</w:t>
      </w:r>
      <w:r w:rsidRPr="007469E5">
        <w:rPr>
          <w:i/>
        </w:rPr>
        <w:t>}</w:t>
      </w:r>
      <w:r>
        <w:rPr>
          <w:i/>
        </w:rPr>
        <w:t xml:space="preserve"> </w:t>
      </w:r>
      <w:r w:rsidRPr="003940AF">
        <w:rPr>
          <w:i/>
        </w:rPr>
        <w:t>giữa kh</w:t>
      </w:r>
      <w:r w:rsidRPr="00B762CB">
        <w:rPr>
          <w:i/>
        </w:rPr>
        <w:t>á</w:t>
      </w:r>
      <w:r w:rsidRPr="003940AF">
        <w:rPr>
          <w:i/>
        </w:rPr>
        <w:t>ch hàng</w:t>
      </w:r>
      <w:r>
        <w:rPr>
          <w:i/>
        </w:rPr>
        <w:t xml:space="preserve"> </w:t>
      </w:r>
      <w:r w:rsidRPr="007469E5">
        <w:rPr>
          <w:i/>
        </w:rPr>
        <w:t>{chu_xe}</w:t>
      </w:r>
      <w:r>
        <w:rPr>
          <w:i/>
        </w:rPr>
        <w:t xml:space="preserve"> </w:t>
      </w:r>
      <w:r w:rsidRPr="003940AF">
        <w:rPr>
          <w:i/>
        </w:rPr>
        <w:t>và Công ty Bảo hiểm Bưu điện Quảng Ninh</w:t>
      </w:r>
      <w:r>
        <w:rPr>
          <w:i/>
        </w:rPr>
        <w:t xml:space="preserve"> ng</w:t>
      </w:r>
      <w:r w:rsidRPr="00B762CB">
        <w:rPr>
          <w:i/>
        </w:rPr>
        <w:t>ày</w:t>
      </w:r>
      <w:r>
        <w:rPr>
          <w:i/>
        </w:rPr>
        <w:t xml:space="preserve"> </w:t>
      </w:r>
      <w:r w:rsidRPr="007469E5">
        <w:rPr>
          <w:i/>
        </w:rPr>
        <w:t>{gcn_bh_ ngay</w:t>
      </w:r>
      <w:r>
        <w:rPr>
          <w:i/>
        </w:rPr>
        <w:t>_cap</w:t>
      </w:r>
      <w:r w:rsidRPr="007469E5">
        <w:rPr>
          <w:i/>
        </w:rPr>
        <w:t>}</w:t>
      </w:r>
      <w:r>
        <w:rPr>
          <w:i/>
        </w:rPr>
        <w:t>;</w:t>
      </w:r>
    </w:p>
    <w:p w14:paraId="681EE348" w14:textId="77777777" w:rsidR="00EA2464" w:rsidRDefault="00EA2464" w:rsidP="003C3EC1">
      <w:pPr>
        <w:pStyle w:val="BodyText2"/>
        <w:tabs>
          <w:tab w:val="left" w:pos="993"/>
        </w:tabs>
        <w:spacing w:before="120"/>
        <w:ind w:firstLine="720"/>
      </w:pPr>
      <w:r>
        <w:t xml:space="preserve">Bằng văn bản này, </w:t>
      </w:r>
      <w:r w:rsidR="002E7D26">
        <w:t>C</w:t>
      </w:r>
      <w:r>
        <w:t>húng tôi xin thông báo đồng ý khôi phục hiệu lực của hợp đồng bảo hiểm với thông tin chi tiết như sau:</w:t>
      </w:r>
    </w:p>
    <w:p w14:paraId="04023586" w14:textId="4C21EA67" w:rsidR="00976E61" w:rsidRPr="00547DF7" w:rsidRDefault="00EA2464" w:rsidP="003C3EC1">
      <w:pPr>
        <w:pStyle w:val="BodyText2"/>
        <w:numPr>
          <w:ilvl w:val="0"/>
          <w:numId w:val="10"/>
        </w:numPr>
        <w:tabs>
          <w:tab w:val="left" w:pos="0"/>
        </w:tabs>
        <w:spacing w:before="60"/>
        <w:ind w:left="0" w:firstLine="0"/>
      </w:pPr>
      <w:r w:rsidRPr="00394AB4">
        <w:t>Hợp đồng bảo hiểm số</w:t>
      </w:r>
      <w:r>
        <w:t xml:space="preserve"> </w:t>
      </w:r>
      <w:r w:rsidR="0053606C" w:rsidRPr="007469E5">
        <w:t xml:space="preserve">{so_gcn_bh} </w:t>
      </w:r>
      <w:r w:rsidRPr="002E7D26">
        <w:t xml:space="preserve">ký ngày </w:t>
      </w:r>
      <w:r w:rsidR="0053606C" w:rsidRPr="007469E5">
        <w:t>{gcn_bh_ ngay_cap}</w:t>
      </w:r>
      <w:r w:rsidR="0053606C">
        <w:t xml:space="preserve"> </w:t>
      </w:r>
      <w:r w:rsidRPr="00EA2464">
        <w:t>được</w:t>
      </w:r>
      <w:r>
        <w:t xml:space="preserve"> </w:t>
      </w:r>
      <w:r w:rsidRPr="00394AB4">
        <w:t>khôi phục hiệu lực kể từ</w:t>
      </w:r>
      <w:r>
        <w:t xml:space="preserve"> </w:t>
      </w:r>
      <w:r w:rsidR="009D4430">
        <w:t>00</w:t>
      </w:r>
      <w:r w:rsidR="002A15ED">
        <w:t>h</w:t>
      </w:r>
      <w:r w:rsidR="009D4430">
        <w:t>00</w:t>
      </w:r>
      <w:r w:rsidRPr="00394AB4">
        <w:t xml:space="preserve"> ngày</w:t>
      </w:r>
      <w:r w:rsidR="00DD501D">
        <w:t xml:space="preserve"> </w:t>
      </w:r>
      <w:r w:rsidR="00AC4456" w:rsidRPr="00AC4456">
        <w:t>{ke_tiep_ngay_nop_phi}</w:t>
      </w:r>
      <w:r w:rsidR="0053606C" w:rsidRPr="0053606C">
        <w:t xml:space="preserve"> </w:t>
      </w:r>
      <w:r w:rsidRPr="00394AB4">
        <w:t>đến</w:t>
      </w:r>
      <w:r w:rsidR="0053606C">
        <w:t xml:space="preserve"> </w:t>
      </w:r>
      <w:r w:rsidR="00547DF7" w:rsidRPr="00547DF7">
        <w:t>{gcn_bh_gio_phut}</w:t>
      </w:r>
      <w:r w:rsidR="00547DF7">
        <w:t xml:space="preserve"> </w:t>
      </w:r>
      <w:r w:rsidRPr="00547DF7">
        <w:t xml:space="preserve">ngày </w:t>
      </w:r>
      <w:r w:rsidR="00547DF7" w:rsidRPr="00547DF7">
        <w:t>{gcn_bh_den_ngay}</w:t>
      </w:r>
    </w:p>
    <w:p w14:paraId="63CC0C86" w14:textId="77777777" w:rsidR="00EA2464" w:rsidRDefault="00EA2464" w:rsidP="003C3EC1">
      <w:pPr>
        <w:pStyle w:val="BodyText2"/>
        <w:numPr>
          <w:ilvl w:val="0"/>
          <w:numId w:val="10"/>
        </w:numPr>
        <w:tabs>
          <w:tab w:val="left" w:pos="0"/>
        </w:tabs>
        <w:spacing w:before="60"/>
        <w:ind w:left="0" w:firstLine="0"/>
      </w:pPr>
      <w:r>
        <w:t xml:space="preserve">Trách nhiệm bảo hiểm chỉ phát sinh kể từ thời điểm chúng tôi có văn bản đồng ý khôi phục hiệu lực hợp đồng và Quý khách hàng đã đóng đủ phí bảo hiểm tính đến kỳ quá hạn gần nhất theo Quy định của </w:t>
      </w:r>
      <w:r w:rsidR="002E7D26">
        <w:t>H</w:t>
      </w:r>
      <w:r>
        <w:t>ợp đồng</w:t>
      </w:r>
      <w:r w:rsidR="002E7D26">
        <w:t>/Gi</w:t>
      </w:r>
      <w:r w:rsidR="002E7D26" w:rsidRPr="002E7D26">
        <w:t>ấy</w:t>
      </w:r>
      <w:r w:rsidR="002E7D26">
        <w:t xml:space="preserve"> ch</w:t>
      </w:r>
      <w:r w:rsidR="002E7D26" w:rsidRPr="002E7D26">
        <w:t>ứng</w:t>
      </w:r>
      <w:r w:rsidR="002E7D26">
        <w:t xml:space="preserve"> nh</w:t>
      </w:r>
      <w:r w:rsidR="002E7D26" w:rsidRPr="002E7D26">
        <w:t>ận</w:t>
      </w:r>
      <w:r w:rsidR="002E7D26">
        <w:t xml:space="preserve"> </w:t>
      </w:r>
      <w:r w:rsidR="002E7D26" w:rsidRPr="002E7D26">
        <w:t>bảo hiểm</w:t>
      </w:r>
      <w:r>
        <w:t>.</w:t>
      </w:r>
    </w:p>
    <w:p w14:paraId="26096F63" w14:textId="77777777" w:rsidR="00EA2464" w:rsidRDefault="00EA2464" w:rsidP="003C3EC1">
      <w:pPr>
        <w:pStyle w:val="BodyText2"/>
        <w:numPr>
          <w:ilvl w:val="0"/>
          <w:numId w:val="10"/>
        </w:numPr>
        <w:tabs>
          <w:tab w:val="left" w:pos="0"/>
        </w:tabs>
        <w:spacing w:before="60"/>
        <w:ind w:left="0" w:firstLine="0"/>
      </w:pPr>
      <w:r>
        <w:t xml:space="preserve">Chúng tôi sẽ không chịu trách nhiệm bồi thường đối với các tổn thất xảy ra trong thời gian từ ngày </w:t>
      </w:r>
      <w:r w:rsidR="002E7D26">
        <w:t>H</w:t>
      </w:r>
      <w:r>
        <w:t>ợp đồng</w:t>
      </w:r>
      <w:r w:rsidR="002E7D26">
        <w:t>/Gi</w:t>
      </w:r>
      <w:r w:rsidR="002E7D26" w:rsidRPr="002E7D26">
        <w:t>ấy</w:t>
      </w:r>
      <w:r w:rsidR="002E7D26">
        <w:t xml:space="preserve"> ch</w:t>
      </w:r>
      <w:r w:rsidR="002E7D26" w:rsidRPr="002E7D26">
        <w:t>ứng</w:t>
      </w:r>
      <w:r w:rsidR="002E7D26">
        <w:t xml:space="preserve"> nh</w:t>
      </w:r>
      <w:r w:rsidR="002E7D26" w:rsidRPr="002E7D26">
        <w:t>ận</w:t>
      </w:r>
      <w:r w:rsidR="002E7D26">
        <w:t xml:space="preserve"> </w:t>
      </w:r>
      <w:r w:rsidR="002E7D26" w:rsidRPr="002E7D26">
        <w:t>bảo hiểm</w:t>
      </w:r>
      <w:r>
        <w:t xml:space="preserve"> đã ký tự động chấm dứt hiệu lực đến thời điểm chúng tôi có văn bản đồng ý khôi phục hiệu lực hợp đồng và Quý khách hàng đã đóng đủ phí bảo hiểm tính đến kỳ quá hạn gần nhất theo </w:t>
      </w:r>
      <w:r w:rsidR="002E7D26">
        <w:t>H</w:t>
      </w:r>
      <w:r>
        <w:t>ợp đồng</w:t>
      </w:r>
    </w:p>
    <w:p w14:paraId="5302E25C" w14:textId="7A86955A" w:rsidR="002E7D26" w:rsidRDefault="00EA2464" w:rsidP="003C3EC1">
      <w:pPr>
        <w:pStyle w:val="BodyText2"/>
        <w:numPr>
          <w:ilvl w:val="0"/>
          <w:numId w:val="10"/>
        </w:numPr>
        <w:tabs>
          <w:tab w:val="left" w:pos="0"/>
          <w:tab w:val="left" w:pos="180"/>
        </w:tabs>
        <w:spacing w:before="60"/>
        <w:ind w:left="0" w:firstLine="0"/>
      </w:pPr>
      <w:r w:rsidRPr="002E6862">
        <w:t>Thông báo này đính kèm và là bộ phận không thể tá</w:t>
      </w:r>
      <w:r>
        <w:t>ch rời của Hợp đồng</w:t>
      </w:r>
      <w:r w:rsidR="002E7D26">
        <w:t>/Gi</w:t>
      </w:r>
      <w:r w:rsidR="002E7D26" w:rsidRPr="002E7D26">
        <w:t>ấy</w:t>
      </w:r>
      <w:r w:rsidR="002E7D26">
        <w:t xml:space="preserve"> ch</w:t>
      </w:r>
      <w:r w:rsidR="002E7D26" w:rsidRPr="002E7D26">
        <w:t>ứng</w:t>
      </w:r>
      <w:r w:rsidR="002E7D26">
        <w:t xml:space="preserve"> nh</w:t>
      </w:r>
      <w:r w:rsidR="002E7D26" w:rsidRPr="002E7D26">
        <w:t>ận</w:t>
      </w:r>
      <w:r>
        <w:t xml:space="preserve"> bảo hiểm số </w:t>
      </w:r>
      <w:r w:rsidR="00E445A2" w:rsidRPr="007469E5">
        <w:t xml:space="preserve">{so_gcn_bh} </w:t>
      </w:r>
      <w:r w:rsidRPr="00EA2464">
        <w:t xml:space="preserve">ký ngày </w:t>
      </w:r>
      <w:r w:rsidR="00E445A2" w:rsidRPr="007469E5">
        <w:t>{gcn_bh_ ngay_cap}</w:t>
      </w:r>
      <w:r w:rsidR="00E445A2">
        <w:t xml:space="preserve"> </w:t>
      </w:r>
      <w:r w:rsidRPr="00EA2464">
        <w:t xml:space="preserve">giữa khách hàng </w:t>
      </w:r>
      <w:r w:rsidR="00E445A2" w:rsidRPr="00E445A2">
        <w:t>{chu_xe}</w:t>
      </w:r>
      <w:r w:rsidRPr="00EA2464">
        <w:t>và Công ty Bảo hiểm Bưu điện Quảng Ninh</w:t>
      </w:r>
      <w:r>
        <w:t xml:space="preserve">. </w:t>
      </w:r>
      <w:r w:rsidRPr="002E6862">
        <w:t>Mọi điều kiện, điều khoản khác của Hợp đồng</w:t>
      </w:r>
      <w:r w:rsidR="002E7D26">
        <w:t>/Gi</w:t>
      </w:r>
      <w:r w:rsidR="002E7D26" w:rsidRPr="002E7D26">
        <w:t>ấy</w:t>
      </w:r>
      <w:r w:rsidR="002E7D26">
        <w:t xml:space="preserve"> ch</w:t>
      </w:r>
      <w:r w:rsidR="002E7D26" w:rsidRPr="002E7D26">
        <w:t>ứng</w:t>
      </w:r>
      <w:r w:rsidR="002E7D26">
        <w:t xml:space="preserve"> nh</w:t>
      </w:r>
      <w:r w:rsidR="002E7D26" w:rsidRPr="002E7D26">
        <w:t>ận</w:t>
      </w:r>
      <w:r w:rsidRPr="002E6862">
        <w:t xml:space="preserve"> bảo hiểm số </w:t>
      </w:r>
      <w:r w:rsidR="00E445A2" w:rsidRPr="007469E5">
        <w:t xml:space="preserve">{so_gcn_bh} </w:t>
      </w:r>
      <w:r w:rsidRPr="002E6862">
        <w:t>không đề cập trong văn bản này vẫn giữ nguyên (không đổi)</w:t>
      </w:r>
      <w:r w:rsidR="002E7D26">
        <w:tab/>
      </w:r>
    </w:p>
    <w:p w14:paraId="30B2C282" w14:textId="06346228" w:rsidR="00EA2464" w:rsidRDefault="002E7D26" w:rsidP="002E7D26">
      <w:pPr>
        <w:pStyle w:val="BodyText2"/>
        <w:tabs>
          <w:tab w:val="left" w:pos="993"/>
        </w:tabs>
        <w:spacing w:before="240"/>
        <w:ind w:hanging="578"/>
      </w:pPr>
      <w:r>
        <w:tab/>
      </w:r>
      <w:r>
        <w:tab/>
      </w:r>
      <w:r w:rsidR="00EA2464" w:rsidRPr="006A25DD">
        <w:t>Trân trọng kính chào./.</w:t>
      </w:r>
      <w:r w:rsidR="00E445A2">
        <w:t xml:space="preserve"> </w:t>
      </w:r>
    </w:p>
    <w:p w14:paraId="54DCBBF5" w14:textId="77777777" w:rsidR="00606727" w:rsidRDefault="00606727" w:rsidP="00EA2464">
      <w:pPr>
        <w:pStyle w:val="BodyText2"/>
        <w:tabs>
          <w:tab w:val="left" w:pos="993"/>
        </w:tabs>
        <w:spacing w:before="120"/>
        <w:ind w:hanging="578"/>
      </w:pPr>
    </w:p>
    <w:tbl>
      <w:tblPr>
        <w:tblW w:w="91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5500"/>
      </w:tblGrid>
      <w:tr w:rsidR="00EA2464" w:rsidRPr="000E2403" w14:paraId="69A04709" w14:textId="77777777" w:rsidTr="00D63F66"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2391D4" w14:textId="77777777" w:rsidR="00EA2464" w:rsidRPr="000E2403" w:rsidRDefault="00EA2464" w:rsidP="002E7D26">
            <w:pPr>
              <w:jc w:val="both"/>
              <w:rPr>
                <w:rFonts w:ascii="Times New Roman" w:hAnsi="Times New Roman" w:cs="Times New Roman"/>
                <w:b/>
                <w:bCs/>
                <w:i/>
              </w:rPr>
            </w:pPr>
            <w:r w:rsidRPr="000E2403">
              <w:rPr>
                <w:rFonts w:ascii="Times New Roman" w:hAnsi="Times New Roman" w:cs="Times New Roman"/>
                <w:b/>
                <w:bCs/>
                <w:i/>
              </w:rPr>
              <w:t>Nơi nhận:</w:t>
            </w:r>
          </w:p>
          <w:p w14:paraId="769E3419" w14:textId="77777777" w:rsidR="00EA2464" w:rsidRPr="000E2403" w:rsidRDefault="00EA2464" w:rsidP="002E7D26">
            <w:pPr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0E2403">
              <w:rPr>
                <w:rFonts w:ascii="Times New Roman" w:hAnsi="Times New Roman" w:cs="Times New Roman"/>
                <w:bCs/>
                <w:sz w:val="22"/>
                <w:szCs w:val="22"/>
              </w:rPr>
              <w:t>- Như trên;</w:t>
            </w:r>
          </w:p>
          <w:p w14:paraId="2E41AB3A" w14:textId="77777777" w:rsidR="00EA2464" w:rsidRPr="000E2403" w:rsidRDefault="00EA2464" w:rsidP="002E7D26">
            <w:pPr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0E2403">
              <w:rPr>
                <w:rFonts w:ascii="Times New Roman" w:hAnsi="Times New Roman" w:cs="Times New Roman"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Lưu KDKVBC, VT</w:t>
            </w:r>
          </w:p>
          <w:p w14:paraId="2852AB8F" w14:textId="77777777" w:rsidR="00EA2464" w:rsidRPr="000E2403" w:rsidRDefault="00EA2464" w:rsidP="00D63F66">
            <w:pPr>
              <w:spacing w:before="120"/>
              <w:jc w:val="both"/>
              <w:rPr>
                <w:rFonts w:ascii="Times New Roman" w:hAnsi="Times New Roman" w:cs="Times New Roman"/>
                <w:bCs/>
                <w:i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8C5E7A" w14:textId="77777777" w:rsidR="00606727" w:rsidRDefault="00606727" w:rsidP="00606727">
            <w:pPr>
              <w:pStyle w:val="abc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EA24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 TY </w:t>
            </w:r>
            <w:r w:rsidRPr="00EA24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BẢO HIỂM BƯU ĐIỆN</w:t>
            </w:r>
          </w:p>
          <w:p w14:paraId="52111369" w14:textId="77777777" w:rsidR="00606727" w:rsidRPr="003940AF" w:rsidRDefault="00606727" w:rsidP="00606727">
            <w:pPr>
              <w:pStyle w:val="abc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24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QUẢNG NINH </w:t>
            </w:r>
          </w:p>
          <w:p w14:paraId="7422799C" w14:textId="77777777" w:rsidR="00EA2464" w:rsidRPr="000E2403" w:rsidRDefault="00606727" w:rsidP="00606727">
            <w:pPr>
              <w:pStyle w:val="abc"/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940AF"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  <w:t>(Ký t</w:t>
            </w:r>
            <w:r w:rsidRPr="00EA2464"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  <w:t>ê</w:t>
            </w:r>
            <w:r w:rsidRPr="003940AF"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  <w:t>n, đóng dấu)</w:t>
            </w:r>
          </w:p>
        </w:tc>
      </w:tr>
    </w:tbl>
    <w:p w14:paraId="44D21DBA" w14:textId="77777777" w:rsidR="00EA2464" w:rsidRPr="00566EE8" w:rsidRDefault="00EA2464" w:rsidP="002E7D26">
      <w:pPr>
        <w:ind w:left="4320" w:firstLine="720"/>
        <w:rPr>
          <w:rFonts w:ascii="Times New Roman" w:hAnsi="Times New Roman" w:cs="Times New Roman"/>
          <w:sz w:val="26"/>
          <w:szCs w:val="26"/>
        </w:rPr>
      </w:pPr>
    </w:p>
    <w:sectPr w:rsidR="00EA2464" w:rsidRPr="00566EE8" w:rsidSect="00C75727">
      <w:footerReference w:type="default" r:id="rId8"/>
      <w:pgSz w:w="11907" w:h="16840" w:code="9"/>
      <w:pgMar w:top="426" w:right="1134" w:bottom="1134" w:left="1701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E9027" w14:textId="77777777" w:rsidR="00EB2E46" w:rsidRDefault="00EB2E46">
      <w:r>
        <w:separator/>
      </w:r>
    </w:p>
  </w:endnote>
  <w:endnote w:type="continuationSeparator" w:id="0">
    <w:p w14:paraId="09920501" w14:textId="77777777" w:rsidR="00EB2E46" w:rsidRDefault="00EB2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0F9A7" w14:textId="77777777" w:rsidR="00566EE8" w:rsidRDefault="00566EE8">
    <w:pPr>
      <w:pStyle w:val="Footer"/>
    </w:pPr>
  </w:p>
  <w:p w14:paraId="2A86561C" w14:textId="77777777" w:rsidR="008640A1" w:rsidRDefault="008640A1">
    <w:pPr>
      <w:pStyle w:val="Footer"/>
      <w:rPr>
        <w:rFonts w:ascii="Times New Roman" w:hAnsi="Times New Roman" w:cs="Times New Roman"/>
        <w:i/>
        <w:sz w:val="22"/>
        <w:szCs w:val="22"/>
      </w:rPr>
    </w:pPr>
  </w:p>
  <w:p w14:paraId="7EA22CDC" w14:textId="76580C77" w:rsidR="008640A1" w:rsidRDefault="00DB5AD0">
    <w:pPr>
      <w:pStyle w:val="Footer"/>
      <w:rPr>
        <w:rFonts w:ascii="Times New Roman" w:hAnsi="Times New Roman" w:cs="Times New Roman"/>
        <w:i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4591780" wp14:editId="209B0694">
              <wp:simplePos x="0" y="0"/>
              <wp:positionH relativeFrom="column">
                <wp:posOffset>0</wp:posOffset>
              </wp:positionH>
              <wp:positionV relativeFrom="paragraph">
                <wp:posOffset>140970</wp:posOffset>
              </wp:positionV>
              <wp:extent cx="5791200" cy="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E67CBF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1pt" to="45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"/>
          </w:pict>
        </mc:Fallback>
      </mc:AlternateContent>
    </w:r>
  </w:p>
  <w:p w14:paraId="2E9FF912" w14:textId="77777777" w:rsidR="00566EE8" w:rsidRPr="00235860" w:rsidRDefault="00566EE8">
    <w:pPr>
      <w:pStyle w:val="Footer"/>
      <w:rPr>
        <w:rFonts w:ascii="Times New Roman" w:hAnsi="Times New Roman" w:cs="Times New Roman"/>
        <w:i/>
        <w:sz w:val="20"/>
        <w:szCs w:val="20"/>
      </w:rPr>
    </w:pPr>
    <w:r w:rsidRPr="00235860">
      <w:rPr>
        <w:rFonts w:ascii="Times New Roman" w:hAnsi="Times New Roman" w:cs="Times New Roman"/>
        <w:i/>
        <w:sz w:val="20"/>
        <w:szCs w:val="20"/>
      </w:rPr>
      <w:t>Quy trình khai thác</w:t>
    </w:r>
    <w:r w:rsidR="005E4B44">
      <w:rPr>
        <w:rFonts w:ascii="Times New Roman" w:hAnsi="Times New Roman" w:cs="Times New Roman"/>
        <w:i/>
        <w:sz w:val="20"/>
        <w:szCs w:val="20"/>
      </w:rPr>
      <w:t xml:space="preserve"> bảo hiểm xe c</w:t>
    </w:r>
    <w:r w:rsidR="005E4B44" w:rsidRPr="005E4B44">
      <w:rPr>
        <w:rFonts w:ascii="Times New Roman" w:hAnsi="Times New Roman" w:cs="Times New Roman"/>
        <w:i/>
        <w:sz w:val="20"/>
        <w:szCs w:val="20"/>
      </w:rPr>
      <w:t>ơ</w:t>
    </w:r>
    <w:r w:rsidR="005E4B44">
      <w:rPr>
        <w:rFonts w:ascii="Times New Roman" w:hAnsi="Times New Roman" w:cs="Times New Roman"/>
        <w:i/>
        <w:sz w:val="20"/>
        <w:szCs w:val="20"/>
      </w:rPr>
      <w:t xml:space="preserve"> gi</w:t>
    </w:r>
    <w:r w:rsidR="005E4B44" w:rsidRPr="005E4B44">
      <w:rPr>
        <w:rFonts w:ascii="Times New Roman" w:hAnsi="Times New Roman" w:cs="Times New Roman"/>
        <w:i/>
        <w:sz w:val="20"/>
        <w:szCs w:val="20"/>
      </w:rPr>
      <w:t>ới</w:t>
    </w:r>
    <w:r w:rsidR="005E4B44">
      <w:rPr>
        <w:rFonts w:ascii="Times New Roman" w:hAnsi="Times New Roman" w:cs="Times New Roman"/>
        <w:i/>
        <w:sz w:val="20"/>
        <w:szCs w:val="20"/>
      </w:rPr>
      <w:t xml:space="preserve"> –BM.PTI.CG</w:t>
    </w:r>
    <w:r w:rsidR="00FC471E" w:rsidRPr="00235860">
      <w:rPr>
        <w:rFonts w:ascii="Times New Roman" w:hAnsi="Times New Roman" w:cs="Times New Roman"/>
        <w:i/>
        <w:sz w:val="20"/>
        <w:szCs w:val="20"/>
      </w:rPr>
      <w:t>.</w:t>
    </w:r>
    <w:r w:rsidR="00B50D13">
      <w:rPr>
        <w:rFonts w:ascii="Times New Roman" w:hAnsi="Times New Roman" w:cs="Times New Roman"/>
        <w:i/>
        <w:sz w:val="20"/>
        <w:szCs w:val="20"/>
      </w:rPr>
      <w:t>01.07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A777F" w14:textId="77777777" w:rsidR="00EB2E46" w:rsidRDefault="00EB2E46">
      <w:r>
        <w:separator/>
      </w:r>
    </w:p>
  </w:footnote>
  <w:footnote w:type="continuationSeparator" w:id="0">
    <w:p w14:paraId="64228A6C" w14:textId="77777777" w:rsidR="00EB2E46" w:rsidRDefault="00EB2E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1712C"/>
    <w:multiLevelType w:val="singleLevel"/>
    <w:tmpl w:val="F9469F6C"/>
    <w:lvl w:ilvl="0">
      <w:start w:val="2"/>
      <w:numFmt w:val="bullet"/>
      <w:lvlText w:val="-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BBB0D54"/>
    <w:multiLevelType w:val="singleLevel"/>
    <w:tmpl w:val="658C0FD8"/>
    <w:lvl w:ilvl="0">
      <w:start w:val="10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28A4A78"/>
    <w:multiLevelType w:val="hybridMultilevel"/>
    <w:tmpl w:val="2488F382"/>
    <w:lvl w:ilvl="0" w:tplc="EC3C64EC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02724C"/>
    <w:multiLevelType w:val="singleLevel"/>
    <w:tmpl w:val="91B8C08C"/>
    <w:lvl w:ilvl="0">
      <w:start w:val="9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C26695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13041A9"/>
    <w:multiLevelType w:val="singleLevel"/>
    <w:tmpl w:val="91B8C08C"/>
    <w:lvl w:ilvl="0">
      <w:start w:val="9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31D44FC3"/>
    <w:multiLevelType w:val="singleLevel"/>
    <w:tmpl w:val="658C0FD8"/>
    <w:lvl w:ilvl="0">
      <w:start w:val="10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34E335A7"/>
    <w:multiLevelType w:val="singleLevel"/>
    <w:tmpl w:val="F9469F6C"/>
    <w:lvl w:ilvl="0">
      <w:start w:val="2"/>
      <w:numFmt w:val="bullet"/>
      <w:lvlText w:val="-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53110C70"/>
    <w:multiLevelType w:val="hybridMultilevel"/>
    <w:tmpl w:val="D6CE4AC2"/>
    <w:lvl w:ilvl="0" w:tplc="49DCDEB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7B1F07"/>
    <w:multiLevelType w:val="hybridMultilevel"/>
    <w:tmpl w:val="6FD6C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AF6764"/>
    <w:multiLevelType w:val="singleLevel"/>
    <w:tmpl w:val="452C1AB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5"/>
  </w:num>
  <w:num w:numId="8">
    <w:abstractNumId w:val="10"/>
  </w:num>
  <w:num w:numId="9">
    <w:abstractNumId w:val="8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D0"/>
    <w:rsid w:val="0001309E"/>
    <w:rsid w:val="00035401"/>
    <w:rsid w:val="00037105"/>
    <w:rsid w:val="000A0793"/>
    <w:rsid w:val="000A0BFD"/>
    <w:rsid w:val="000C0C34"/>
    <w:rsid w:val="000E410F"/>
    <w:rsid w:val="0010015E"/>
    <w:rsid w:val="00136D83"/>
    <w:rsid w:val="00160494"/>
    <w:rsid w:val="0016076C"/>
    <w:rsid w:val="001B6383"/>
    <w:rsid w:val="001B7A00"/>
    <w:rsid w:val="001C669B"/>
    <w:rsid w:val="001D2E80"/>
    <w:rsid w:val="001E23CA"/>
    <w:rsid w:val="001E72D7"/>
    <w:rsid w:val="001E7D67"/>
    <w:rsid w:val="001F17E0"/>
    <w:rsid w:val="00232CD4"/>
    <w:rsid w:val="00235860"/>
    <w:rsid w:val="002A15ED"/>
    <w:rsid w:val="002A355F"/>
    <w:rsid w:val="002A4037"/>
    <w:rsid w:val="002B5E5F"/>
    <w:rsid w:val="002E7D26"/>
    <w:rsid w:val="00303A44"/>
    <w:rsid w:val="00321606"/>
    <w:rsid w:val="003232CB"/>
    <w:rsid w:val="00336685"/>
    <w:rsid w:val="003459EA"/>
    <w:rsid w:val="003463A7"/>
    <w:rsid w:val="00352E24"/>
    <w:rsid w:val="00356A07"/>
    <w:rsid w:val="00391BA7"/>
    <w:rsid w:val="003940AF"/>
    <w:rsid w:val="003C3BC1"/>
    <w:rsid w:val="003C3EC1"/>
    <w:rsid w:val="003C7DFD"/>
    <w:rsid w:val="003D40FD"/>
    <w:rsid w:val="00404B0D"/>
    <w:rsid w:val="0041148F"/>
    <w:rsid w:val="0042668F"/>
    <w:rsid w:val="00442975"/>
    <w:rsid w:val="00461D19"/>
    <w:rsid w:val="00467894"/>
    <w:rsid w:val="00471B19"/>
    <w:rsid w:val="00474D4C"/>
    <w:rsid w:val="004D2214"/>
    <w:rsid w:val="0050253D"/>
    <w:rsid w:val="00503158"/>
    <w:rsid w:val="00513B7B"/>
    <w:rsid w:val="00513ED7"/>
    <w:rsid w:val="00530985"/>
    <w:rsid w:val="0053606C"/>
    <w:rsid w:val="00547DF7"/>
    <w:rsid w:val="00566EE8"/>
    <w:rsid w:val="00580C2D"/>
    <w:rsid w:val="00585BAC"/>
    <w:rsid w:val="0059741F"/>
    <w:rsid w:val="005A6657"/>
    <w:rsid w:val="005E14BC"/>
    <w:rsid w:val="005E1A95"/>
    <w:rsid w:val="005E4B44"/>
    <w:rsid w:val="00602DD5"/>
    <w:rsid w:val="00606727"/>
    <w:rsid w:val="00627CEA"/>
    <w:rsid w:val="006550D2"/>
    <w:rsid w:val="00660597"/>
    <w:rsid w:val="006B1D10"/>
    <w:rsid w:val="006C1B27"/>
    <w:rsid w:val="006F7BE4"/>
    <w:rsid w:val="00722048"/>
    <w:rsid w:val="0074511B"/>
    <w:rsid w:val="007469E5"/>
    <w:rsid w:val="00750DF8"/>
    <w:rsid w:val="00757153"/>
    <w:rsid w:val="0077505F"/>
    <w:rsid w:val="0078133F"/>
    <w:rsid w:val="00785FD9"/>
    <w:rsid w:val="00793ED0"/>
    <w:rsid w:val="007977E9"/>
    <w:rsid w:val="007D55A0"/>
    <w:rsid w:val="007D619B"/>
    <w:rsid w:val="0080567A"/>
    <w:rsid w:val="00841589"/>
    <w:rsid w:val="00851BD8"/>
    <w:rsid w:val="008640A1"/>
    <w:rsid w:val="008662C1"/>
    <w:rsid w:val="008A6C8A"/>
    <w:rsid w:val="008B34D2"/>
    <w:rsid w:val="008B6F57"/>
    <w:rsid w:val="008B7D26"/>
    <w:rsid w:val="008C6580"/>
    <w:rsid w:val="00912D83"/>
    <w:rsid w:val="00921F9A"/>
    <w:rsid w:val="00976E61"/>
    <w:rsid w:val="009A7E61"/>
    <w:rsid w:val="009D4430"/>
    <w:rsid w:val="009D5F05"/>
    <w:rsid w:val="00A34A72"/>
    <w:rsid w:val="00A44820"/>
    <w:rsid w:val="00A45818"/>
    <w:rsid w:val="00A67709"/>
    <w:rsid w:val="00A7139B"/>
    <w:rsid w:val="00AA2436"/>
    <w:rsid w:val="00AC4456"/>
    <w:rsid w:val="00B04739"/>
    <w:rsid w:val="00B207FE"/>
    <w:rsid w:val="00B23CA9"/>
    <w:rsid w:val="00B50D13"/>
    <w:rsid w:val="00B71F59"/>
    <w:rsid w:val="00B762CB"/>
    <w:rsid w:val="00B9386B"/>
    <w:rsid w:val="00BA616C"/>
    <w:rsid w:val="00BC53A8"/>
    <w:rsid w:val="00BD37E1"/>
    <w:rsid w:val="00BE04A1"/>
    <w:rsid w:val="00C100FF"/>
    <w:rsid w:val="00C11453"/>
    <w:rsid w:val="00C12966"/>
    <w:rsid w:val="00C157BA"/>
    <w:rsid w:val="00C250E2"/>
    <w:rsid w:val="00C35D6F"/>
    <w:rsid w:val="00C46689"/>
    <w:rsid w:val="00C614ED"/>
    <w:rsid w:val="00C629AC"/>
    <w:rsid w:val="00C75727"/>
    <w:rsid w:val="00C90E96"/>
    <w:rsid w:val="00CA3731"/>
    <w:rsid w:val="00CB65C6"/>
    <w:rsid w:val="00CC57DB"/>
    <w:rsid w:val="00CF09EF"/>
    <w:rsid w:val="00CF6451"/>
    <w:rsid w:val="00D63F66"/>
    <w:rsid w:val="00DB4AB1"/>
    <w:rsid w:val="00DB5AD0"/>
    <w:rsid w:val="00DD4926"/>
    <w:rsid w:val="00DD501D"/>
    <w:rsid w:val="00E031AD"/>
    <w:rsid w:val="00E445A2"/>
    <w:rsid w:val="00E53E64"/>
    <w:rsid w:val="00E7707C"/>
    <w:rsid w:val="00E80815"/>
    <w:rsid w:val="00E82837"/>
    <w:rsid w:val="00E84413"/>
    <w:rsid w:val="00E90E9C"/>
    <w:rsid w:val="00E91028"/>
    <w:rsid w:val="00EA2464"/>
    <w:rsid w:val="00EA4661"/>
    <w:rsid w:val="00EB2E46"/>
    <w:rsid w:val="00ED59ED"/>
    <w:rsid w:val="00ED7157"/>
    <w:rsid w:val="00F9316D"/>
    <w:rsid w:val="00FA0BE5"/>
    <w:rsid w:val="00FA5007"/>
    <w:rsid w:val="00FC471E"/>
    <w:rsid w:val="00FD5908"/>
    <w:rsid w:val="00FE2E1B"/>
    <w:rsid w:val="00FF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D768DD3"/>
  <w15:chartTrackingRefBased/>
  <w15:docId w15:val="{50F0695E-8613-4932-B028-A5701EB7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  <w:rPr>
      <w:i/>
      <w:iCs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Verdana" w:hAnsi="Verdana" w:cs="Verdana"/>
      <w:i/>
      <w:i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40" w:after="40"/>
      <w:jc w:val="center"/>
      <w:outlineLvl w:val="5"/>
    </w:pPr>
    <w:rPr>
      <w:rFonts w:ascii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Pr>
      <w:sz w:val="26"/>
      <w:szCs w:val="2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link w:val="BodyText2Char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pPr>
      <w:ind w:left="720"/>
      <w:jc w:val="both"/>
    </w:pPr>
    <w:rPr>
      <w:rFonts w:ascii="Times New Roman" w:hAnsi="Times New Roman" w:cs="Times New Roman"/>
      <w:w w:val="110"/>
      <w:kern w:val="24"/>
    </w:rPr>
  </w:style>
  <w:style w:type="paragraph" w:styleId="BalloonText">
    <w:name w:val="Balloon Text"/>
    <w:basedOn w:val="Normal"/>
    <w:semiHidden/>
    <w:rsid w:val="001B6383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566EE8"/>
  </w:style>
  <w:style w:type="table" w:styleId="TableGrid">
    <w:name w:val="Table Grid"/>
    <w:basedOn w:val="TableNormal"/>
    <w:rsid w:val="00566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41589"/>
    <w:rPr>
      <w:color w:val="0000FF"/>
      <w:u w:val="single"/>
    </w:rPr>
  </w:style>
  <w:style w:type="character" w:customStyle="1" w:styleId="Heading4Char">
    <w:name w:val="Heading 4 Char"/>
    <w:link w:val="Heading4"/>
    <w:rsid w:val="003940AF"/>
    <w:rPr>
      <w:rFonts w:ascii="Verdana" w:hAnsi="Verdana" w:cs="Verdana"/>
      <w:i/>
      <w:iCs/>
      <w:sz w:val="22"/>
      <w:szCs w:val="22"/>
    </w:rPr>
  </w:style>
  <w:style w:type="character" w:customStyle="1" w:styleId="BodyTextChar">
    <w:name w:val="Body Text Char"/>
    <w:link w:val="BodyText"/>
    <w:rsid w:val="003940AF"/>
    <w:rPr>
      <w:rFonts w:ascii="Arial" w:hAnsi="Arial" w:cs="Arial"/>
      <w:sz w:val="26"/>
      <w:szCs w:val="26"/>
    </w:rPr>
  </w:style>
  <w:style w:type="character" w:customStyle="1" w:styleId="BodyText2Char">
    <w:name w:val="Body Text 2 Char"/>
    <w:link w:val="BodyText2"/>
    <w:rsid w:val="003940AF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CP\Claude%20Code\mau%20bieu%20giam%20dinh%20pti\assets\Cham%20dut%20khoi%20phuc-ne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Cham dut khoi phuc-new</Template>
  <TotalTime>42</TotalTime>
  <Pages>2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LOVE</vt:lpstr>
    </vt:vector>
  </TitlesOfParts>
  <Company>PTI</Company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LOVE</dc:title>
  <dc:subject/>
  <dc:creator>Chinh Nguyen Hong (PTI Quang Ninh_PTI SOS)</dc:creator>
  <cp:keywords>Ethan</cp:keywords>
  <dc:description/>
  <cp:lastModifiedBy>Chinh Nguyen Hong (PTI Quang Ninh_PTI SOS_MB)</cp:lastModifiedBy>
  <cp:revision>9</cp:revision>
  <cp:lastPrinted>2023-07-04T02:52:00Z</cp:lastPrinted>
  <dcterms:created xsi:type="dcterms:W3CDTF">2026-06-09T01:42:00Z</dcterms:created>
  <dcterms:modified xsi:type="dcterms:W3CDTF">2026-06-09T15:10:00Z</dcterms:modified>
</cp:coreProperties>
</file>